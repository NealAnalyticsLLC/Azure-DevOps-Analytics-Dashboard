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B5101" w14:textId="77777777" w:rsidR="00C664E2" w:rsidRDefault="00C664E2" w:rsidP="00C60952">
      <w:pPr>
        <w:pStyle w:val="Quote"/>
      </w:pPr>
    </w:p>
    <w:sdt>
      <w:sdtPr>
        <w:id w:val="-868524131"/>
        <w:docPartObj>
          <w:docPartGallery w:val="Cover Pages"/>
          <w:docPartUnique/>
        </w:docPartObj>
      </w:sdtPr>
      <w:sdtEndPr>
        <w:rPr>
          <w:rFonts w:ascii="Arial" w:hAnsi="Arial" w:cs="Arial"/>
          <w:sz w:val="20"/>
          <w:szCs w:val="20"/>
        </w:rPr>
      </w:sdtEndPr>
      <w:sdtContent>
        <w:p w14:paraId="723F6D0D" w14:textId="7FE1AA5A" w:rsidR="006B2278" w:rsidRPr="00CF4E75" w:rsidRDefault="00351350" w:rsidP="00CF4E75">
          <w:pPr>
            <w:rPr>
              <w:rFonts w:asciiTheme="minorHAnsi" w:hAnsiTheme="minorHAnsi"/>
              <w:sz w:val="22"/>
            </w:rPr>
          </w:pPr>
          <w:r>
            <w:rPr>
              <w:noProof/>
            </w:rPr>
            <mc:AlternateContent>
              <mc:Choice Requires="wps">
                <w:drawing>
                  <wp:anchor distT="0" distB="0" distL="114300" distR="114300" simplePos="0" relativeHeight="251655168" behindDoc="0" locked="0" layoutInCell="1" allowOverlap="1" wp14:anchorId="6DCEAC9F" wp14:editId="2CC12F5F">
                    <wp:simplePos x="0" y="0"/>
                    <wp:positionH relativeFrom="page">
                      <wp:posOffset>-1209675</wp:posOffset>
                    </wp:positionH>
                    <wp:positionV relativeFrom="page">
                      <wp:posOffset>3019425</wp:posOffset>
                    </wp:positionV>
                    <wp:extent cx="8752205"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875220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97B8C6" w14:textId="15D64820" w:rsidR="004015BE" w:rsidRPr="000B26F1" w:rsidRDefault="00D26B35" w:rsidP="00C664E2">
                                <w:pPr>
                                  <w:jc w:val="right"/>
                                  <w:rPr>
                                    <w:rFonts w:cs="Segoe UI"/>
                                    <w:color w:val="5B9BD5" w:themeColor="accent1"/>
                                    <w:sz w:val="64"/>
                                    <w:szCs w:val="64"/>
                                  </w:rPr>
                                </w:pPr>
                                <w:sdt>
                                  <w:sdtPr>
                                    <w:rPr>
                                      <w:rFonts w:cs="Segoe UI"/>
                                      <w:caps/>
                                      <w:color w:val="0082C8"/>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B4903">
                                      <w:rPr>
                                        <w:rFonts w:cs="Segoe UI"/>
                                        <w:caps/>
                                        <w:color w:val="0082C8"/>
                                        <w:sz w:val="64"/>
                                        <w:szCs w:val="64"/>
                                      </w:rPr>
                                      <w:t>Azure Devops Analytics Dashboard</w:t>
                                    </w:r>
                                  </w:sdtContent>
                                </w:sdt>
                              </w:p>
                              <w:sdt>
                                <w:sdtPr>
                                  <w:rPr>
                                    <w:rFonts w:cs="Segoe UI"/>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98500F" w14:textId="4B0E50CB" w:rsidR="004015BE" w:rsidRPr="003F0F57" w:rsidRDefault="00146D42" w:rsidP="00C664E2">
                                    <w:pPr>
                                      <w:jc w:val="right"/>
                                      <w:rPr>
                                        <w:rFonts w:cs="Segoe UI"/>
                                        <w:smallCaps/>
                                        <w:color w:val="404040" w:themeColor="text1" w:themeTint="BF"/>
                                        <w:sz w:val="36"/>
                                        <w:szCs w:val="36"/>
                                      </w:rPr>
                                    </w:pPr>
                                    <w:r>
                                      <w:rPr>
                                        <w:rFonts w:cs="Segoe UI"/>
                                        <w:color w:val="404040" w:themeColor="text1" w:themeTint="BF"/>
                                        <w:sz w:val="36"/>
                                        <w:szCs w:val="36"/>
                                      </w:rPr>
                                      <w:t>User Guide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6DCEAC9F" id="_x0000_t202" coordsize="21600,21600" o:spt="202" path="m,l,21600r21600,l21600,xe">
                    <v:stroke joinstyle="miter"/>
                    <v:path gradientshapeok="t" o:connecttype="rect"/>
                  </v:shapetype>
                  <v:shape id="Text Box 154" o:spid="_x0000_s1026" type="#_x0000_t202" style="position:absolute;margin-left:-95.25pt;margin-top:237.75pt;width:689.15pt;height:286.5pt;z-index:251655168;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" filled="f" stroked="f" strokeweight=".5pt">
                    <v:textbox inset="126pt,0,54pt,0">
                      <w:txbxContent>
                        <w:p w14:paraId="1397B8C6" w14:textId="15D64820" w:rsidR="004015BE" w:rsidRPr="000B26F1" w:rsidRDefault="00FB4903" w:rsidP="00C664E2">
                          <w:pPr>
                            <w:jc w:val="right"/>
                            <w:rPr>
                              <w:rFonts w:cs="Segoe UI"/>
                              <w:color w:val="5B9BD5" w:themeColor="accent1"/>
                              <w:sz w:val="64"/>
                              <w:szCs w:val="64"/>
                            </w:rPr>
                          </w:pPr>
                          <w:sdt>
                            <w:sdtPr>
                              <w:rPr>
                                <w:rFonts w:cs="Segoe UI"/>
                                <w:caps/>
                                <w:color w:val="0082C8"/>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cs="Segoe UI"/>
                                  <w:caps/>
                                  <w:color w:val="0082C8"/>
                                  <w:sz w:val="64"/>
                                  <w:szCs w:val="64"/>
                                </w:rPr>
                                <w:t>Azure Devops Analytics Dashboard</w:t>
                              </w:r>
                            </w:sdtContent>
                          </w:sdt>
                        </w:p>
                        <w:sdt>
                          <w:sdtPr>
                            <w:rPr>
                              <w:rFonts w:cs="Segoe UI"/>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E98500F" w14:textId="4B0E50CB" w:rsidR="004015BE" w:rsidRPr="003F0F57" w:rsidRDefault="00146D42" w:rsidP="00C664E2">
                              <w:pPr>
                                <w:jc w:val="right"/>
                                <w:rPr>
                                  <w:rFonts w:cs="Segoe UI"/>
                                  <w:smallCaps/>
                                  <w:color w:val="404040" w:themeColor="text1" w:themeTint="BF"/>
                                  <w:sz w:val="36"/>
                                  <w:szCs w:val="36"/>
                                </w:rPr>
                              </w:pPr>
                              <w:r>
                                <w:rPr>
                                  <w:rFonts w:cs="Segoe UI"/>
                                  <w:color w:val="404040" w:themeColor="text1" w:themeTint="BF"/>
                                  <w:sz w:val="36"/>
                                  <w:szCs w:val="36"/>
                                </w:rPr>
                                <w:t>User Guide</w:t>
                              </w:r>
                            </w:p>
                          </w:sdtContent>
                        </w:sdt>
                      </w:txbxContent>
                    </v:textbox>
                    <w10:wrap type="square" anchorx="page" anchory="page"/>
                  </v:shape>
                </w:pict>
              </mc:Fallback>
            </mc:AlternateContent>
          </w:r>
          <w:r w:rsidR="00C664E2">
            <w:rPr>
              <w:noProof/>
            </w:rPr>
            <mc:AlternateContent>
              <mc:Choice Requires="wpg">
                <w:drawing>
                  <wp:anchor distT="0" distB="0" distL="114300" distR="114300" simplePos="0" relativeHeight="251659264" behindDoc="0" locked="0" layoutInCell="1" allowOverlap="1" wp14:anchorId="0A4320AA" wp14:editId="4C48C25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6A63C4" id="Group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00C664E2">
            <w:rPr>
              <w:noProof/>
            </w:rPr>
            <mc:AlternateContent>
              <mc:Choice Requires="wps">
                <w:drawing>
                  <wp:anchor distT="0" distB="0" distL="114300" distR="114300" simplePos="0" relativeHeight="251658240" behindDoc="0" locked="0" layoutInCell="1" allowOverlap="1" wp14:anchorId="4E2AB05F" wp14:editId="0F512B0C">
                    <wp:simplePos x="0" y="0"/>
                    <wp:positionH relativeFrom="page">
                      <wp:posOffset>-967017</wp:posOffset>
                    </wp:positionH>
                    <wp:positionV relativeFrom="page">
                      <wp:posOffset>7006280</wp:posOffset>
                    </wp:positionV>
                    <wp:extent cx="8569841" cy="58102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8569841"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CE60E" w14:textId="77777777" w:rsidR="004015BE" w:rsidRPr="004C0FDF" w:rsidRDefault="004015BE" w:rsidP="00C664E2">
                                <w:pPr>
                                  <w:pStyle w:val="NoSpacing"/>
                                  <w:jc w:val="right"/>
                                  <w:rPr>
                                    <w:rFonts w:cs="Segoe UI"/>
                                    <w:color w:val="0082C8"/>
                                    <w:sz w:val="28"/>
                                    <w:szCs w:val="28"/>
                                  </w:rPr>
                                </w:pPr>
                                <w:r w:rsidRPr="004C0FDF">
                                  <w:rPr>
                                    <w:rFonts w:cs="Segoe UI"/>
                                    <w:color w:val="0082C8"/>
                                    <w:sz w:val="28"/>
                                    <w:szCs w:val="28"/>
                                  </w:rPr>
                                  <w:t>Abstract</w:t>
                                </w:r>
                              </w:p>
                              <w:sdt>
                                <w:sdtPr>
                                  <w:rPr>
                                    <w:rFonts w:cs="Segoe UI"/>
                                    <w:i/>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E326FD7" w14:textId="5E8F52C8" w:rsidR="004015BE" w:rsidRPr="00FD0266" w:rsidRDefault="00FB4903" w:rsidP="004015BE">
                                    <w:pPr>
                                      <w:pStyle w:val="NoSpacing"/>
                                      <w:jc w:val="right"/>
                                      <w:rPr>
                                        <w:rFonts w:cs="Segoe UI"/>
                                        <w:i/>
                                        <w:sz w:val="20"/>
                                        <w:szCs w:val="20"/>
                                      </w:rPr>
                                    </w:pPr>
                                    <w:r>
                                      <w:rPr>
                                        <w:rFonts w:cs="Segoe UI"/>
                                        <w:i/>
                                        <w:sz w:val="20"/>
                                        <w:szCs w:val="20"/>
                                      </w:rPr>
                                      <w:t>Steps &amp; detailed guide to use Azure DevOps Dashboard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2AB05F" id="Text Box 153" o:spid="_x0000_s1027" type="#_x0000_t202" style="position:absolute;margin-left:-76.15pt;margin-top:551.7pt;width:674.8pt;height:45.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" filled="f" stroked="f" strokeweight=".5pt">
                    <v:textbox inset="126pt,0,54pt,0">
                      <w:txbxContent>
                        <w:p w14:paraId="109CE60E" w14:textId="77777777" w:rsidR="004015BE" w:rsidRPr="004C0FDF" w:rsidRDefault="004015BE" w:rsidP="00C664E2">
                          <w:pPr>
                            <w:pStyle w:val="NoSpacing"/>
                            <w:jc w:val="right"/>
                            <w:rPr>
                              <w:rFonts w:cs="Segoe UI"/>
                              <w:color w:val="0082C8"/>
                              <w:sz w:val="28"/>
                              <w:szCs w:val="28"/>
                            </w:rPr>
                          </w:pPr>
                          <w:r w:rsidRPr="004C0FDF">
                            <w:rPr>
                              <w:rFonts w:cs="Segoe UI"/>
                              <w:color w:val="0082C8"/>
                              <w:sz w:val="28"/>
                              <w:szCs w:val="28"/>
                            </w:rPr>
                            <w:t>Abstract</w:t>
                          </w:r>
                        </w:p>
                        <w:sdt>
                          <w:sdtPr>
                            <w:rPr>
                              <w:rFonts w:cs="Segoe UI"/>
                              <w:i/>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E326FD7" w14:textId="5E8F52C8" w:rsidR="004015BE" w:rsidRPr="00FD0266" w:rsidRDefault="00FB4903" w:rsidP="004015BE">
                              <w:pPr>
                                <w:pStyle w:val="NoSpacing"/>
                                <w:jc w:val="right"/>
                                <w:rPr>
                                  <w:rFonts w:cs="Segoe UI"/>
                                  <w:i/>
                                  <w:sz w:val="20"/>
                                  <w:szCs w:val="20"/>
                                </w:rPr>
                              </w:pPr>
                              <w:r>
                                <w:rPr>
                                  <w:rFonts w:cs="Segoe UI"/>
                                  <w:i/>
                                  <w:sz w:val="20"/>
                                  <w:szCs w:val="20"/>
                                </w:rPr>
                                <w:t>Steps &amp; detailed guide to use Azure DevOps Dashboard</w:t>
                              </w:r>
                            </w:p>
                          </w:sdtContent>
                        </w:sdt>
                      </w:txbxContent>
                    </v:textbox>
                    <w10:wrap type="square" anchorx="page" anchory="page"/>
                  </v:shape>
                </w:pict>
              </mc:Fallback>
            </mc:AlternateContent>
          </w:r>
          <w:r w:rsidR="00C664E2">
            <w:rPr>
              <w:rFonts w:ascii="Arial" w:hAnsi="Arial" w:cs="Arial"/>
              <w:noProof/>
              <w:sz w:val="20"/>
              <w:szCs w:val="20"/>
            </w:rPr>
            <w:drawing>
              <wp:anchor distT="0" distB="0" distL="114300" distR="114300" simplePos="0" relativeHeight="251660288" behindDoc="0" locked="0" layoutInCell="1" allowOverlap="1" wp14:anchorId="2C56201E" wp14:editId="7F1AFCB5">
                <wp:simplePos x="0" y="0"/>
                <wp:positionH relativeFrom="margin">
                  <wp:posOffset>2663687</wp:posOffset>
                </wp:positionH>
                <wp:positionV relativeFrom="paragraph">
                  <wp:posOffset>374208</wp:posOffset>
                </wp:positionV>
                <wp:extent cx="3283585" cy="12120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al Analytic Logo (Black Blue Text)-01.png"/>
                        <pic:cNvPicPr/>
                      </pic:nvPicPr>
                      <pic:blipFill rotWithShape="1">
                        <a:blip r:embed="rId14" cstate="print">
                          <a:extLst>
                            <a:ext uri="{28A0092B-C50C-407E-A947-70E740481C1C}">
                              <a14:useLocalDpi xmlns:a14="http://schemas.microsoft.com/office/drawing/2010/main" val="0"/>
                            </a:ext>
                          </a:extLst>
                        </a:blip>
                        <a:srcRect t="23181" r="10206"/>
                        <a:stretch/>
                      </pic:blipFill>
                      <pic:spPr bwMode="auto">
                        <a:xfrm>
                          <a:off x="0" y="0"/>
                          <a:ext cx="3283585" cy="121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w:anchor="AppendixAzureArcforServersTelemetry" w:history="1">
            <w:r w:rsidR="00C664E2" w:rsidRPr="00F7105F">
              <w:rPr>
                <w:rStyle w:val="Hyperlink"/>
                <w:rFonts w:ascii="Arial" w:hAnsi="Arial" w:cs="Arial"/>
                <w:sz w:val="20"/>
                <w:szCs w:val="20"/>
              </w:rPr>
              <w:br w:type="page"/>
            </w:r>
          </w:hyperlink>
        </w:p>
      </w:sdtContent>
    </w:sdt>
    <w:sdt>
      <w:sdtPr>
        <w:rPr>
          <w:rFonts w:eastAsiaTheme="minorHAnsi" w:cstheme="minorBidi"/>
          <w:b w:val="0"/>
          <w:color w:val="auto"/>
          <w:sz w:val="24"/>
          <w:szCs w:val="22"/>
        </w:rPr>
        <w:id w:val="-945773942"/>
        <w:docPartObj>
          <w:docPartGallery w:val="Table of Contents"/>
          <w:docPartUnique/>
        </w:docPartObj>
      </w:sdtPr>
      <w:sdtEndPr>
        <w:rPr>
          <w:bCs/>
          <w:noProof/>
        </w:rPr>
      </w:sdtEndPr>
      <w:sdtContent>
        <w:p w14:paraId="064775D3" w14:textId="77777777" w:rsidR="00CF4E75" w:rsidRPr="00146D42" w:rsidRDefault="00CF4E75">
          <w:pPr>
            <w:pStyle w:val="TOCHeading"/>
          </w:pPr>
          <w:r w:rsidRPr="00146D42">
            <w:t>Table of Contents</w:t>
          </w:r>
        </w:p>
        <w:p w14:paraId="7E7FDAEB" w14:textId="77777777" w:rsidR="00CF4E75" w:rsidRPr="00146D42" w:rsidRDefault="00CF4E75" w:rsidP="00CF4E75">
          <w:pPr>
            <w:rPr>
              <w:sz w:val="32"/>
              <w:szCs w:val="32"/>
            </w:rPr>
          </w:pPr>
        </w:p>
        <w:p w14:paraId="0867F11E" w14:textId="2DD85E05" w:rsidR="00507BAC" w:rsidRPr="00146D42" w:rsidRDefault="008127F1">
          <w:pPr>
            <w:pStyle w:val="TOC1"/>
            <w:tabs>
              <w:tab w:val="left" w:pos="480"/>
              <w:tab w:val="right" w:leader="dot" w:pos="10790"/>
            </w:tabs>
            <w:rPr>
              <w:rFonts w:asciiTheme="minorHAnsi" w:eastAsiaTheme="minorEastAsia" w:hAnsiTheme="minorHAnsi"/>
              <w:noProof/>
              <w:sz w:val="32"/>
              <w:szCs w:val="32"/>
            </w:rPr>
          </w:pPr>
          <w:r w:rsidRPr="00146D42">
            <w:rPr>
              <w:sz w:val="32"/>
              <w:szCs w:val="32"/>
            </w:rPr>
            <w:fldChar w:fldCharType="begin"/>
          </w:r>
          <w:r w:rsidRPr="00146D42">
            <w:rPr>
              <w:sz w:val="32"/>
              <w:szCs w:val="32"/>
            </w:rPr>
            <w:instrText xml:space="preserve"> TOC \o "1-2" \h \z \u </w:instrText>
          </w:r>
          <w:r w:rsidRPr="00146D42">
            <w:rPr>
              <w:sz w:val="32"/>
              <w:szCs w:val="32"/>
            </w:rPr>
            <w:fldChar w:fldCharType="separate"/>
          </w:r>
          <w:hyperlink w:anchor="_Toc89335592" w:history="1">
            <w:r w:rsidR="00507BAC" w:rsidRPr="00146D42">
              <w:rPr>
                <w:rStyle w:val="Hyperlink"/>
                <w:rFonts w:cs="Segoe UI"/>
                <w:b/>
                <w:noProof/>
                <w:sz w:val="32"/>
                <w:szCs w:val="32"/>
              </w:rPr>
              <w:t>1</w:t>
            </w:r>
            <w:r w:rsidR="00507BAC" w:rsidRPr="00146D42">
              <w:rPr>
                <w:rFonts w:asciiTheme="minorHAnsi" w:eastAsiaTheme="minorEastAsia" w:hAnsiTheme="minorHAnsi"/>
                <w:noProof/>
                <w:sz w:val="32"/>
                <w:szCs w:val="32"/>
              </w:rPr>
              <w:tab/>
            </w:r>
            <w:r w:rsidR="00507BAC" w:rsidRPr="00146D42">
              <w:rPr>
                <w:rStyle w:val="Hyperlink"/>
                <w:rFonts w:cs="Segoe UI"/>
                <w:b/>
                <w:noProof/>
                <w:sz w:val="32"/>
                <w:szCs w:val="32"/>
              </w:rPr>
              <w:t>Introduction</w:t>
            </w:r>
            <w:r w:rsidR="00507BAC" w:rsidRPr="00146D42">
              <w:rPr>
                <w:noProof/>
                <w:webHidden/>
                <w:sz w:val="32"/>
                <w:szCs w:val="32"/>
              </w:rPr>
              <w:tab/>
            </w:r>
            <w:r w:rsidR="00507BAC" w:rsidRPr="00146D42">
              <w:rPr>
                <w:noProof/>
                <w:webHidden/>
                <w:sz w:val="32"/>
                <w:szCs w:val="32"/>
              </w:rPr>
              <w:fldChar w:fldCharType="begin"/>
            </w:r>
            <w:r w:rsidR="00507BAC" w:rsidRPr="00146D42">
              <w:rPr>
                <w:noProof/>
                <w:webHidden/>
                <w:sz w:val="32"/>
                <w:szCs w:val="32"/>
              </w:rPr>
              <w:instrText xml:space="preserve"> PAGEREF _Toc89335592 \h </w:instrText>
            </w:r>
            <w:r w:rsidR="00507BAC" w:rsidRPr="00146D42">
              <w:rPr>
                <w:noProof/>
                <w:webHidden/>
                <w:sz w:val="32"/>
                <w:szCs w:val="32"/>
              </w:rPr>
            </w:r>
            <w:r w:rsidR="00507BAC" w:rsidRPr="00146D42">
              <w:rPr>
                <w:noProof/>
                <w:webHidden/>
                <w:sz w:val="32"/>
                <w:szCs w:val="32"/>
              </w:rPr>
              <w:fldChar w:fldCharType="separate"/>
            </w:r>
            <w:r w:rsidR="00507BAC" w:rsidRPr="00146D42">
              <w:rPr>
                <w:noProof/>
                <w:webHidden/>
                <w:sz w:val="32"/>
                <w:szCs w:val="32"/>
              </w:rPr>
              <w:t>2</w:t>
            </w:r>
            <w:r w:rsidR="00507BAC" w:rsidRPr="00146D42">
              <w:rPr>
                <w:noProof/>
                <w:webHidden/>
                <w:sz w:val="32"/>
                <w:szCs w:val="32"/>
              </w:rPr>
              <w:fldChar w:fldCharType="end"/>
            </w:r>
          </w:hyperlink>
        </w:p>
        <w:p w14:paraId="1699C9B8" w14:textId="40F9D271" w:rsidR="00507BAC" w:rsidRPr="00146D42" w:rsidRDefault="00D26B35">
          <w:pPr>
            <w:pStyle w:val="TOC1"/>
            <w:tabs>
              <w:tab w:val="left" w:pos="480"/>
              <w:tab w:val="right" w:leader="dot" w:pos="10790"/>
            </w:tabs>
            <w:rPr>
              <w:rFonts w:asciiTheme="minorHAnsi" w:eastAsiaTheme="minorEastAsia" w:hAnsiTheme="minorHAnsi"/>
              <w:noProof/>
              <w:sz w:val="32"/>
              <w:szCs w:val="32"/>
            </w:rPr>
          </w:pPr>
          <w:hyperlink w:anchor="_Toc89335593" w:history="1">
            <w:r w:rsidR="00507BAC" w:rsidRPr="00146D42">
              <w:rPr>
                <w:rStyle w:val="Hyperlink"/>
                <w:rFonts w:cs="Segoe UI"/>
                <w:b/>
                <w:noProof/>
                <w:sz w:val="32"/>
                <w:szCs w:val="32"/>
              </w:rPr>
              <w:t>2</w:t>
            </w:r>
            <w:r w:rsidR="00507BAC" w:rsidRPr="00146D42">
              <w:rPr>
                <w:rFonts w:asciiTheme="minorHAnsi" w:eastAsiaTheme="minorEastAsia" w:hAnsiTheme="minorHAnsi"/>
                <w:noProof/>
                <w:sz w:val="32"/>
                <w:szCs w:val="32"/>
              </w:rPr>
              <w:tab/>
            </w:r>
            <w:r w:rsidR="00507BAC" w:rsidRPr="00146D42">
              <w:rPr>
                <w:rStyle w:val="Hyperlink"/>
                <w:rFonts w:cs="Segoe UI"/>
                <w:b/>
                <w:noProof/>
                <w:sz w:val="32"/>
                <w:szCs w:val="32"/>
              </w:rPr>
              <w:t>Pr</w:t>
            </w:r>
            <w:r w:rsidR="00336634" w:rsidRPr="00146D42">
              <w:rPr>
                <w:rStyle w:val="Hyperlink"/>
                <w:rFonts w:cs="Segoe UI"/>
                <w:b/>
                <w:noProof/>
                <w:sz w:val="32"/>
                <w:szCs w:val="32"/>
              </w:rPr>
              <w:t>e-requisites</w:t>
            </w:r>
            <w:r w:rsidR="00507BAC" w:rsidRPr="00146D42">
              <w:rPr>
                <w:noProof/>
                <w:webHidden/>
                <w:sz w:val="32"/>
                <w:szCs w:val="32"/>
              </w:rPr>
              <w:tab/>
            </w:r>
            <w:r w:rsidR="00507BAC" w:rsidRPr="00146D42">
              <w:rPr>
                <w:noProof/>
                <w:webHidden/>
                <w:sz w:val="32"/>
                <w:szCs w:val="32"/>
              </w:rPr>
              <w:fldChar w:fldCharType="begin"/>
            </w:r>
            <w:r w:rsidR="00507BAC" w:rsidRPr="00146D42">
              <w:rPr>
                <w:noProof/>
                <w:webHidden/>
                <w:sz w:val="32"/>
                <w:szCs w:val="32"/>
              </w:rPr>
              <w:instrText xml:space="preserve"> PAGEREF _Toc89335593 \h </w:instrText>
            </w:r>
            <w:r w:rsidR="00507BAC" w:rsidRPr="00146D42">
              <w:rPr>
                <w:noProof/>
                <w:webHidden/>
                <w:sz w:val="32"/>
                <w:szCs w:val="32"/>
              </w:rPr>
            </w:r>
            <w:r w:rsidR="00507BAC" w:rsidRPr="00146D42">
              <w:rPr>
                <w:noProof/>
                <w:webHidden/>
                <w:sz w:val="32"/>
                <w:szCs w:val="32"/>
              </w:rPr>
              <w:fldChar w:fldCharType="separate"/>
            </w:r>
            <w:r w:rsidR="00507BAC" w:rsidRPr="00146D42">
              <w:rPr>
                <w:noProof/>
                <w:webHidden/>
                <w:sz w:val="32"/>
                <w:szCs w:val="32"/>
              </w:rPr>
              <w:t>2</w:t>
            </w:r>
            <w:r w:rsidR="00507BAC" w:rsidRPr="00146D42">
              <w:rPr>
                <w:noProof/>
                <w:webHidden/>
                <w:sz w:val="32"/>
                <w:szCs w:val="32"/>
              </w:rPr>
              <w:fldChar w:fldCharType="end"/>
            </w:r>
          </w:hyperlink>
        </w:p>
        <w:p w14:paraId="24DC45B4" w14:textId="1AE75447" w:rsidR="00507BAC" w:rsidRPr="00146D42" w:rsidRDefault="00D26B35">
          <w:pPr>
            <w:pStyle w:val="TOC1"/>
            <w:tabs>
              <w:tab w:val="left" w:pos="480"/>
              <w:tab w:val="right" w:leader="dot" w:pos="10790"/>
            </w:tabs>
            <w:rPr>
              <w:rFonts w:asciiTheme="minorHAnsi" w:eastAsiaTheme="minorEastAsia" w:hAnsiTheme="minorHAnsi"/>
              <w:noProof/>
              <w:sz w:val="32"/>
              <w:szCs w:val="32"/>
            </w:rPr>
          </w:pPr>
          <w:hyperlink w:anchor="_Toc89335594" w:history="1">
            <w:r w:rsidR="00507BAC" w:rsidRPr="00146D42">
              <w:rPr>
                <w:rStyle w:val="Hyperlink"/>
                <w:rFonts w:cs="Segoe UI"/>
                <w:b/>
                <w:noProof/>
                <w:sz w:val="32"/>
                <w:szCs w:val="32"/>
              </w:rPr>
              <w:t>3</w:t>
            </w:r>
            <w:r w:rsidR="00507BAC" w:rsidRPr="00146D42">
              <w:rPr>
                <w:rFonts w:asciiTheme="minorHAnsi" w:eastAsiaTheme="minorEastAsia" w:hAnsiTheme="minorHAnsi"/>
                <w:noProof/>
                <w:sz w:val="32"/>
                <w:szCs w:val="32"/>
              </w:rPr>
              <w:tab/>
            </w:r>
            <w:r w:rsidR="00336634" w:rsidRPr="00146D42">
              <w:rPr>
                <w:rStyle w:val="Hyperlink"/>
                <w:rFonts w:cs="Segoe UI"/>
                <w:b/>
                <w:noProof/>
                <w:sz w:val="32"/>
                <w:szCs w:val="32"/>
              </w:rPr>
              <w:t xml:space="preserve">Configuration </w:t>
            </w:r>
            <w:r w:rsidR="00146D42" w:rsidRPr="00146D42">
              <w:rPr>
                <w:rStyle w:val="Hyperlink"/>
                <w:rFonts w:cs="Segoe UI"/>
                <w:b/>
                <w:noProof/>
                <w:sz w:val="32"/>
                <w:szCs w:val="32"/>
              </w:rPr>
              <w:t>on</w:t>
            </w:r>
            <w:r w:rsidR="00336634" w:rsidRPr="00146D42">
              <w:rPr>
                <w:rStyle w:val="Hyperlink"/>
                <w:rFonts w:cs="Segoe UI"/>
                <w:b/>
                <w:noProof/>
                <w:sz w:val="32"/>
                <w:szCs w:val="32"/>
              </w:rPr>
              <w:t xml:space="preserve"> DevOps</w:t>
            </w:r>
            <w:r w:rsidR="00507BAC" w:rsidRPr="00146D42">
              <w:rPr>
                <w:noProof/>
                <w:webHidden/>
                <w:sz w:val="32"/>
                <w:szCs w:val="32"/>
              </w:rPr>
              <w:tab/>
            </w:r>
            <w:r w:rsidR="00146D42" w:rsidRPr="00146D42">
              <w:rPr>
                <w:noProof/>
                <w:webHidden/>
                <w:sz w:val="32"/>
                <w:szCs w:val="32"/>
              </w:rPr>
              <w:t>3</w:t>
            </w:r>
          </w:hyperlink>
        </w:p>
        <w:p w14:paraId="316AC429" w14:textId="159E09AD" w:rsidR="00507BAC" w:rsidRPr="00146D42" w:rsidRDefault="00D26B35">
          <w:pPr>
            <w:pStyle w:val="TOC1"/>
            <w:tabs>
              <w:tab w:val="left" w:pos="480"/>
              <w:tab w:val="right" w:leader="dot" w:pos="10790"/>
            </w:tabs>
            <w:rPr>
              <w:rFonts w:asciiTheme="minorHAnsi" w:eastAsiaTheme="minorEastAsia" w:hAnsiTheme="minorHAnsi"/>
              <w:noProof/>
              <w:sz w:val="32"/>
              <w:szCs w:val="32"/>
            </w:rPr>
          </w:pPr>
          <w:hyperlink w:anchor="_Toc89335595" w:history="1">
            <w:r w:rsidR="00507BAC" w:rsidRPr="00146D42">
              <w:rPr>
                <w:rStyle w:val="Hyperlink"/>
                <w:rFonts w:cs="Segoe UI"/>
                <w:b/>
                <w:noProof/>
                <w:sz w:val="32"/>
                <w:szCs w:val="32"/>
              </w:rPr>
              <w:t>4</w:t>
            </w:r>
            <w:r w:rsidR="00507BAC" w:rsidRPr="00146D42">
              <w:rPr>
                <w:rFonts w:asciiTheme="minorHAnsi" w:eastAsiaTheme="minorEastAsia" w:hAnsiTheme="minorHAnsi"/>
                <w:noProof/>
                <w:sz w:val="32"/>
                <w:szCs w:val="32"/>
              </w:rPr>
              <w:tab/>
            </w:r>
            <w:r w:rsidR="00146D42" w:rsidRPr="00146D42">
              <w:rPr>
                <w:rStyle w:val="Hyperlink"/>
                <w:rFonts w:cs="Segoe UI"/>
                <w:b/>
                <w:noProof/>
                <w:sz w:val="32"/>
                <w:szCs w:val="32"/>
              </w:rPr>
              <w:t xml:space="preserve">Configuration on </w:t>
            </w:r>
            <w:r w:rsidR="00C62133">
              <w:rPr>
                <w:rStyle w:val="Hyperlink"/>
                <w:rFonts w:cs="Segoe UI"/>
                <w:b/>
                <w:noProof/>
                <w:sz w:val="32"/>
                <w:szCs w:val="32"/>
              </w:rPr>
              <w:t>Power BI App</w:t>
            </w:r>
            <w:r w:rsidR="00507BAC" w:rsidRPr="00146D42">
              <w:rPr>
                <w:noProof/>
                <w:webHidden/>
                <w:sz w:val="32"/>
                <w:szCs w:val="32"/>
              </w:rPr>
              <w:tab/>
            </w:r>
            <w:r w:rsidR="00146D42" w:rsidRPr="00146D42">
              <w:rPr>
                <w:noProof/>
                <w:webHidden/>
                <w:sz w:val="32"/>
                <w:szCs w:val="32"/>
              </w:rPr>
              <w:t>4</w:t>
            </w:r>
          </w:hyperlink>
        </w:p>
        <w:p w14:paraId="2C9CB1F8" w14:textId="0EED6A3F" w:rsidR="00507BAC" w:rsidRPr="00146D42" w:rsidRDefault="00D26B35">
          <w:pPr>
            <w:pStyle w:val="TOC1"/>
            <w:tabs>
              <w:tab w:val="left" w:pos="480"/>
              <w:tab w:val="right" w:leader="dot" w:pos="10790"/>
            </w:tabs>
            <w:rPr>
              <w:rFonts w:asciiTheme="minorHAnsi" w:eastAsiaTheme="minorEastAsia" w:hAnsiTheme="minorHAnsi"/>
              <w:noProof/>
              <w:sz w:val="32"/>
              <w:szCs w:val="32"/>
            </w:rPr>
          </w:pPr>
          <w:hyperlink w:anchor="_Toc89335598" w:history="1">
            <w:r w:rsidR="00507BAC" w:rsidRPr="00146D42">
              <w:rPr>
                <w:rStyle w:val="Hyperlink"/>
                <w:rFonts w:cs="Segoe UI"/>
                <w:b/>
                <w:noProof/>
                <w:sz w:val="32"/>
                <w:szCs w:val="32"/>
              </w:rPr>
              <w:t>5</w:t>
            </w:r>
            <w:r w:rsidR="00507BAC" w:rsidRPr="00146D42">
              <w:rPr>
                <w:rFonts w:asciiTheme="minorHAnsi" w:eastAsiaTheme="minorEastAsia" w:hAnsiTheme="minorHAnsi"/>
                <w:noProof/>
                <w:sz w:val="32"/>
                <w:szCs w:val="32"/>
              </w:rPr>
              <w:tab/>
            </w:r>
            <w:r w:rsidR="00146D42" w:rsidRPr="00146D42">
              <w:rPr>
                <w:rStyle w:val="Hyperlink"/>
                <w:rFonts w:cs="Segoe UI"/>
                <w:b/>
                <w:noProof/>
                <w:sz w:val="32"/>
                <w:szCs w:val="32"/>
              </w:rPr>
              <w:t>Best Practices &amp; Steps</w:t>
            </w:r>
            <w:r w:rsidR="00507BAC" w:rsidRPr="00146D42">
              <w:rPr>
                <w:noProof/>
                <w:webHidden/>
                <w:sz w:val="32"/>
                <w:szCs w:val="32"/>
              </w:rPr>
              <w:tab/>
            </w:r>
            <w:r w:rsidR="00146D42">
              <w:rPr>
                <w:noProof/>
                <w:webHidden/>
                <w:sz w:val="32"/>
                <w:szCs w:val="32"/>
              </w:rPr>
              <w:t>6</w:t>
            </w:r>
          </w:hyperlink>
        </w:p>
        <w:p w14:paraId="21B731DC" w14:textId="4AC9CEDB" w:rsidR="005A5B36" w:rsidRDefault="008127F1" w:rsidP="00120490">
          <w:pPr>
            <w:rPr>
              <w:bCs/>
              <w:noProof/>
            </w:rPr>
          </w:pPr>
          <w:r w:rsidRPr="00146D42">
            <w:rPr>
              <w:sz w:val="32"/>
              <w:szCs w:val="32"/>
            </w:rPr>
            <w:fldChar w:fldCharType="end"/>
          </w:r>
        </w:p>
      </w:sdtContent>
    </w:sdt>
    <w:p w14:paraId="260F0381" w14:textId="33D1813E" w:rsidR="003018CE" w:rsidRDefault="003018CE" w:rsidP="00120490">
      <w:pPr>
        <w:rPr>
          <w:bCs/>
          <w:noProof/>
        </w:rPr>
      </w:pPr>
    </w:p>
    <w:p w14:paraId="0757EB0A" w14:textId="60C78DFE" w:rsidR="0003687C" w:rsidRDefault="0003687C" w:rsidP="00120490">
      <w:pPr>
        <w:rPr>
          <w:bCs/>
          <w:noProof/>
        </w:rPr>
      </w:pPr>
    </w:p>
    <w:p w14:paraId="629F22A9" w14:textId="5AD09CCC" w:rsidR="0003687C" w:rsidRDefault="0003687C" w:rsidP="00120490">
      <w:pPr>
        <w:rPr>
          <w:bCs/>
          <w:noProof/>
        </w:rPr>
      </w:pPr>
    </w:p>
    <w:p w14:paraId="101C36AC" w14:textId="207E4D7D" w:rsidR="00801803" w:rsidRDefault="00801803" w:rsidP="00120490">
      <w:pPr>
        <w:rPr>
          <w:bCs/>
          <w:noProof/>
        </w:rPr>
      </w:pPr>
    </w:p>
    <w:p w14:paraId="286F7513" w14:textId="56EB2A60" w:rsidR="00146D42" w:rsidRDefault="00146D42" w:rsidP="00120490">
      <w:pPr>
        <w:rPr>
          <w:bCs/>
          <w:noProof/>
        </w:rPr>
      </w:pPr>
    </w:p>
    <w:p w14:paraId="16C581DD" w14:textId="3213BEB9" w:rsidR="00146D42" w:rsidRDefault="00146D42" w:rsidP="00120490">
      <w:pPr>
        <w:rPr>
          <w:bCs/>
          <w:noProof/>
        </w:rPr>
      </w:pPr>
    </w:p>
    <w:p w14:paraId="3A8884F7" w14:textId="2261D5B1" w:rsidR="00146D42" w:rsidRDefault="00146D42" w:rsidP="00120490">
      <w:pPr>
        <w:rPr>
          <w:bCs/>
          <w:noProof/>
        </w:rPr>
      </w:pPr>
    </w:p>
    <w:p w14:paraId="1E4FB89A" w14:textId="7369A27E" w:rsidR="00146D42" w:rsidRDefault="00146D42" w:rsidP="00120490">
      <w:pPr>
        <w:rPr>
          <w:bCs/>
          <w:noProof/>
        </w:rPr>
      </w:pPr>
    </w:p>
    <w:p w14:paraId="368B9E9B" w14:textId="25506A44" w:rsidR="00146D42" w:rsidRDefault="00146D42" w:rsidP="00120490">
      <w:pPr>
        <w:rPr>
          <w:bCs/>
          <w:noProof/>
        </w:rPr>
      </w:pPr>
    </w:p>
    <w:p w14:paraId="190970E5" w14:textId="1A3CD1E4" w:rsidR="00146D42" w:rsidRDefault="00146D42" w:rsidP="00120490">
      <w:pPr>
        <w:rPr>
          <w:bCs/>
          <w:noProof/>
        </w:rPr>
      </w:pPr>
    </w:p>
    <w:p w14:paraId="2A4CE35C" w14:textId="62BAF77E" w:rsidR="00146D42" w:rsidRDefault="00146D42" w:rsidP="00120490">
      <w:pPr>
        <w:rPr>
          <w:bCs/>
          <w:noProof/>
        </w:rPr>
      </w:pPr>
    </w:p>
    <w:p w14:paraId="39B58A05" w14:textId="047CB537" w:rsidR="00146D42" w:rsidRDefault="00146D42" w:rsidP="00120490">
      <w:pPr>
        <w:rPr>
          <w:bCs/>
          <w:noProof/>
        </w:rPr>
      </w:pPr>
    </w:p>
    <w:p w14:paraId="3F40B8D3" w14:textId="30FF592F" w:rsidR="00146D42" w:rsidRDefault="00146D42" w:rsidP="00120490">
      <w:pPr>
        <w:rPr>
          <w:bCs/>
          <w:noProof/>
        </w:rPr>
      </w:pPr>
    </w:p>
    <w:p w14:paraId="4F0D3471" w14:textId="48A1C11F" w:rsidR="00146D42" w:rsidRDefault="00146D42" w:rsidP="00120490">
      <w:pPr>
        <w:rPr>
          <w:bCs/>
          <w:noProof/>
        </w:rPr>
      </w:pPr>
    </w:p>
    <w:p w14:paraId="007A9596" w14:textId="79C94E5E" w:rsidR="00146D42" w:rsidRDefault="00146D42" w:rsidP="00120490">
      <w:pPr>
        <w:rPr>
          <w:bCs/>
          <w:noProof/>
        </w:rPr>
      </w:pPr>
    </w:p>
    <w:p w14:paraId="3AD052CD" w14:textId="65056201" w:rsidR="00146D42" w:rsidRDefault="00146D42" w:rsidP="00120490">
      <w:pPr>
        <w:rPr>
          <w:bCs/>
          <w:noProof/>
        </w:rPr>
      </w:pPr>
    </w:p>
    <w:p w14:paraId="1A8DB0E8" w14:textId="48C88760" w:rsidR="00146D42" w:rsidRDefault="00146D42" w:rsidP="00120490">
      <w:pPr>
        <w:rPr>
          <w:bCs/>
          <w:noProof/>
        </w:rPr>
      </w:pPr>
    </w:p>
    <w:p w14:paraId="4FFE5892" w14:textId="6B98CC0D" w:rsidR="00146D42" w:rsidRDefault="00146D42" w:rsidP="00120490">
      <w:pPr>
        <w:rPr>
          <w:bCs/>
          <w:noProof/>
        </w:rPr>
      </w:pPr>
    </w:p>
    <w:p w14:paraId="5FD907F4" w14:textId="241317F3" w:rsidR="00146D42" w:rsidRDefault="00146D42" w:rsidP="00120490">
      <w:pPr>
        <w:rPr>
          <w:bCs/>
          <w:noProof/>
        </w:rPr>
      </w:pPr>
    </w:p>
    <w:p w14:paraId="725F8E85" w14:textId="77777777" w:rsidR="00801803" w:rsidRDefault="00801803" w:rsidP="00120490">
      <w:pPr>
        <w:rPr>
          <w:bCs/>
          <w:noProof/>
        </w:rPr>
      </w:pPr>
    </w:p>
    <w:p w14:paraId="2F5877EB" w14:textId="21CEFCE4" w:rsidR="00205170" w:rsidRDefault="00205170" w:rsidP="00205170">
      <w:pPr>
        <w:pStyle w:val="NoSpacing"/>
        <w:pBdr>
          <w:bottom w:val="single" w:sz="12" w:space="1" w:color="0082C8"/>
        </w:pBdr>
        <w:outlineLvl w:val="0"/>
        <w:rPr>
          <w:rFonts w:cs="Segoe UI"/>
          <w:b/>
          <w:sz w:val="32"/>
          <w:szCs w:val="20"/>
        </w:rPr>
      </w:pPr>
      <w:bookmarkStart w:id="0" w:name="_Toc89335592"/>
      <w:r>
        <w:rPr>
          <w:rFonts w:cs="Segoe UI"/>
          <w:b/>
          <w:sz w:val="32"/>
          <w:szCs w:val="20"/>
        </w:rPr>
        <w:t>1</w:t>
      </w:r>
      <w:r>
        <w:rPr>
          <w:rFonts w:cs="Segoe UI"/>
          <w:b/>
          <w:sz w:val="32"/>
          <w:szCs w:val="20"/>
        </w:rPr>
        <w:tab/>
        <w:t>Introduction</w:t>
      </w:r>
      <w:bookmarkEnd w:id="0"/>
    </w:p>
    <w:p w14:paraId="6FFD33C8" w14:textId="77777777" w:rsidR="00205170" w:rsidRDefault="00205170" w:rsidP="00205170">
      <w:pPr>
        <w:pStyle w:val="NoSpacing"/>
      </w:pPr>
    </w:p>
    <w:p w14:paraId="25011D12" w14:textId="77777777" w:rsidR="00C62133" w:rsidRPr="00DA1D70" w:rsidRDefault="00C62133" w:rsidP="00C62133">
      <w:pPr>
        <w:jc w:val="both"/>
        <w:rPr>
          <w:rFonts w:cs="Segoe UI"/>
          <w:b/>
        </w:rPr>
      </w:pPr>
      <w:bookmarkStart w:id="1" w:name="_Toc89335593"/>
      <w:r w:rsidRPr="00DA1D70">
        <w:rPr>
          <w:rFonts w:cs="Segoe UI"/>
          <w:color w:val="171717"/>
          <w:shd w:val="clear" w:color="auto" w:fill="FFFFFF"/>
        </w:rPr>
        <w:t>With Power BI Desktop, you can easily connect to an Analytics view to start creating reports for your project in Azure DevOps. An Analytics view provides a simplified way to specify the filter criteria for a Power BI report based on Analytics data.</w:t>
      </w:r>
      <w:r w:rsidRPr="00DA1D70">
        <w:rPr>
          <w:rFonts w:cs="Segoe UI"/>
          <w:color w:val="000000"/>
          <w:shd w:val="clear" w:color="auto" w:fill="FFFFFF"/>
        </w:rPr>
        <w:t xml:space="preserve"> Using </w:t>
      </w:r>
      <w:r>
        <w:rPr>
          <w:rFonts w:cs="Segoe UI"/>
          <w:color w:val="000000"/>
          <w:shd w:val="clear" w:color="auto" w:fill="FFFFFF"/>
        </w:rPr>
        <w:t xml:space="preserve">a </w:t>
      </w:r>
      <w:r w:rsidRPr="00DA1D70">
        <w:rPr>
          <w:rFonts w:cs="Segoe UI"/>
          <w:color w:val="000000"/>
          <w:shd w:val="clear" w:color="auto" w:fill="FFFFFF"/>
        </w:rPr>
        <w:t xml:space="preserve">holistic view of the current and historical iteration details you will get </w:t>
      </w:r>
      <w:r>
        <w:rPr>
          <w:rFonts w:cs="Segoe UI"/>
          <w:color w:val="000000"/>
          <w:shd w:val="clear" w:color="auto" w:fill="FFFFFF"/>
        </w:rPr>
        <w:t xml:space="preserve">a </w:t>
      </w:r>
      <w:r w:rsidRPr="00DA1D70">
        <w:rPr>
          <w:rFonts w:cs="Segoe UI"/>
          <w:color w:val="000000"/>
          <w:shd w:val="clear" w:color="auto" w:fill="FFFFFF"/>
        </w:rPr>
        <w:t xml:space="preserve">dashboard readily available to see all details easily in one place. The </w:t>
      </w:r>
      <w:r>
        <w:rPr>
          <w:rFonts w:cs="Segoe UI"/>
          <w:color w:val="000000"/>
          <w:shd w:val="clear" w:color="auto" w:fill="FFFFFF"/>
        </w:rPr>
        <w:t>Azure DevOps Analytics</w:t>
      </w:r>
      <w:r w:rsidRPr="00DA1D70">
        <w:rPr>
          <w:rFonts w:cs="Segoe UI"/>
          <w:color w:val="000000"/>
          <w:shd w:val="clear" w:color="auto" w:fill="FFFFFF"/>
        </w:rPr>
        <w:t xml:space="preserve"> Dashboard will help to assess </w:t>
      </w:r>
      <w:r>
        <w:rPr>
          <w:rFonts w:cs="Segoe UI"/>
          <w:color w:val="000000"/>
          <w:shd w:val="clear" w:color="auto" w:fill="FFFFFF"/>
        </w:rPr>
        <w:t xml:space="preserve">the </w:t>
      </w:r>
      <w:r w:rsidRPr="00DA1D70">
        <w:rPr>
          <w:rFonts w:cs="Segoe UI"/>
          <w:color w:val="000000"/>
          <w:shd w:val="clear" w:color="auto" w:fill="FFFFFF"/>
        </w:rPr>
        <w:t>month</w:t>
      </w:r>
      <w:r>
        <w:rPr>
          <w:rFonts w:cs="Segoe UI"/>
          <w:color w:val="000000"/>
          <w:shd w:val="clear" w:color="auto" w:fill="FFFFFF"/>
        </w:rPr>
        <w:t>-over-</w:t>
      </w:r>
      <w:r w:rsidRPr="00DA1D70">
        <w:rPr>
          <w:rFonts w:cs="Segoe UI"/>
          <w:color w:val="000000"/>
          <w:shd w:val="clear" w:color="auto" w:fill="FFFFFF"/>
        </w:rPr>
        <w:t xml:space="preserve">month iteration health and status of the Project. Using the </w:t>
      </w:r>
      <w:r>
        <w:rPr>
          <w:rFonts w:cs="Segoe UI"/>
          <w:color w:val="000000"/>
          <w:shd w:val="clear" w:color="auto" w:fill="FFFFFF"/>
        </w:rPr>
        <w:t>Azure DevOps Analytics</w:t>
      </w:r>
      <w:r w:rsidRPr="00DA1D70">
        <w:rPr>
          <w:rFonts w:cs="Segoe UI"/>
          <w:color w:val="000000"/>
          <w:shd w:val="clear" w:color="auto" w:fill="FFFFFF"/>
        </w:rPr>
        <w:t xml:space="preserve"> Dashboard one can examine the data from many different angle</w:t>
      </w:r>
      <w:r>
        <w:rPr>
          <w:rFonts w:cs="Segoe UI"/>
          <w:color w:val="000000"/>
          <w:shd w:val="clear" w:color="auto" w:fill="FFFFFF"/>
        </w:rPr>
        <w:t>s</w:t>
      </w:r>
      <w:r w:rsidRPr="00DA1D70">
        <w:rPr>
          <w:rFonts w:cs="Segoe UI"/>
          <w:color w:val="000000"/>
          <w:shd w:val="clear" w:color="auto" w:fill="FFFFFF"/>
        </w:rPr>
        <w:t xml:space="preserve"> and can easily compare multiple iterations and combine and see details for the whole. </w:t>
      </w:r>
    </w:p>
    <w:p w14:paraId="0EFDC68E" w14:textId="54C9A8FA" w:rsidR="00B830C2" w:rsidRDefault="00A945CB" w:rsidP="00B830C2">
      <w:pPr>
        <w:pStyle w:val="NoSpacing"/>
        <w:pBdr>
          <w:bottom w:val="single" w:sz="12" w:space="1" w:color="0082C8"/>
        </w:pBdr>
        <w:outlineLvl w:val="0"/>
        <w:rPr>
          <w:rFonts w:cs="Segoe UI"/>
          <w:b/>
          <w:sz w:val="32"/>
          <w:szCs w:val="20"/>
        </w:rPr>
      </w:pPr>
      <w:r>
        <w:rPr>
          <w:rFonts w:cs="Segoe UI"/>
          <w:b/>
          <w:sz w:val="32"/>
          <w:szCs w:val="20"/>
        </w:rPr>
        <w:t>2</w:t>
      </w:r>
      <w:r w:rsidR="007803D5">
        <w:rPr>
          <w:rFonts w:cs="Segoe UI"/>
          <w:b/>
          <w:sz w:val="32"/>
          <w:szCs w:val="20"/>
        </w:rPr>
        <w:tab/>
      </w:r>
      <w:bookmarkEnd w:id="1"/>
      <w:r w:rsidR="00906D9F">
        <w:rPr>
          <w:rFonts w:cs="Segoe UI"/>
          <w:b/>
          <w:sz w:val="32"/>
          <w:szCs w:val="20"/>
        </w:rPr>
        <w:t>Pre-requisites</w:t>
      </w:r>
    </w:p>
    <w:p w14:paraId="38B6FE7E" w14:textId="77777777" w:rsidR="0029085E" w:rsidRDefault="0029085E" w:rsidP="0029085E">
      <w:pPr>
        <w:pStyle w:val="NoSpacing"/>
      </w:pPr>
    </w:p>
    <w:p w14:paraId="766A6009" w14:textId="6F1CF200" w:rsidR="00906D9F" w:rsidRPr="00906D9F" w:rsidRDefault="00906D9F" w:rsidP="00906D9F">
      <w:pPr>
        <w:pStyle w:val="ListParagraph"/>
        <w:shd w:val="clear" w:color="auto" w:fill="FFFFFF"/>
        <w:ind w:left="0"/>
        <w:jc w:val="both"/>
        <w:outlineLvl w:val="0"/>
        <w:rPr>
          <w:rFonts w:ascii="Segoe UI" w:eastAsiaTheme="minorHAnsi" w:hAnsi="Segoe UI" w:cs="Segoe UI"/>
          <w:color w:val="000000"/>
          <w:sz w:val="24"/>
          <w:szCs w:val="22"/>
          <w:shd w:val="clear" w:color="auto" w:fill="FFFFFF"/>
        </w:rPr>
      </w:pPr>
      <w:r w:rsidRPr="00906D9F">
        <w:rPr>
          <w:rFonts w:ascii="Segoe UI" w:eastAsiaTheme="minorHAnsi" w:hAnsi="Segoe UI" w:cs="Segoe UI"/>
          <w:color w:val="000000"/>
          <w:sz w:val="24"/>
          <w:szCs w:val="22"/>
          <w:shd w:val="clear" w:color="auto" w:fill="FFFFFF"/>
        </w:rPr>
        <w:t>Before you connect to Azure DevOps. Ensure you are granted the View Analytics for the project.</w:t>
      </w:r>
    </w:p>
    <w:p w14:paraId="69F3247D" w14:textId="77777777" w:rsidR="00906D9F" w:rsidRPr="00906D9F" w:rsidRDefault="00906D9F" w:rsidP="00906D9F">
      <w:pPr>
        <w:pStyle w:val="ListParagraph"/>
        <w:shd w:val="clear" w:color="auto" w:fill="FFFFFF"/>
        <w:ind w:left="0"/>
        <w:jc w:val="both"/>
        <w:outlineLvl w:val="0"/>
        <w:rPr>
          <w:rFonts w:ascii="Segoe UI" w:eastAsiaTheme="minorHAnsi" w:hAnsi="Segoe UI" w:cs="Segoe UI"/>
          <w:color w:val="000000"/>
          <w:sz w:val="24"/>
          <w:szCs w:val="22"/>
          <w:shd w:val="clear" w:color="auto" w:fill="FFFFFF"/>
        </w:rPr>
      </w:pPr>
    </w:p>
    <w:p w14:paraId="2FCBCCEB" w14:textId="77777777" w:rsidR="00906D9F" w:rsidRPr="00906D9F" w:rsidRDefault="00906D9F" w:rsidP="00906D9F">
      <w:pPr>
        <w:pStyle w:val="ListParagraph"/>
        <w:shd w:val="clear" w:color="auto" w:fill="FFFFFF"/>
        <w:ind w:left="0"/>
        <w:jc w:val="both"/>
        <w:outlineLvl w:val="0"/>
        <w:rPr>
          <w:rFonts w:ascii="Segoe UI" w:eastAsiaTheme="minorHAnsi" w:hAnsi="Segoe UI" w:cs="Segoe UI"/>
          <w:color w:val="000000"/>
          <w:sz w:val="24"/>
          <w:szCs w:val="22"/>
          <w:shd w:val="clear" w:color="auto" w:fill="FFFFFF"/>
        </w:rPr>
      </w:pPr>
      <w:r w:rsidRPr="00906D9F">
        <w:rPr>
          <w:rFonts w:ascii="Segoe UI" w:eastAsiaTheme="minorHAnsi" w:hAnsi="Segoe UI" w:cs="Segoe UI"/>
          <w:noProof/>
          <w:color w:val="000000"/>
          <w:sz w:val="24"/>
          <w:szCs w:val="22"/>
          <w:shd w:val="clear" w:color="auto" w:fill="FFFFFF"/>
        </w:rPr>
        <w:drawing>
          <wp:inline distT="0" distB="0" distL="0" distR="0" wp14:anchorId="14D70CBA" wp14:editId="13C0110F">
            <wp:extent cx="5063875" cy="2291930"/>
            <wp:effectExtent l="171450" t="171450" r="175260" b="18478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3875" cy="22919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881105D" w14:textId="77777777" w:rsidR="00906D9F" w:rsidRPr="00906D9F" w:rsidRDefault="00906D9F" w:rsidP="00906D9F">
      <w:pPr>
        <w:pStyle w:val="ListParagraph"/>
        <w:shd w:val="clear" w:color="auto" w:fill="FFFFFF"/>
        <w:ind w:left="1440"/>
        <w:jc w:val="both"/>
        <w:outlineLvl w:val="0"/>
        <w:rPr>
          <w:rFonts w:ascii="Segoe UI" w:eastAsiaTheme="minorHAnsi" w:hAnsi="Segoe UI" w:cs="Segoe UI"/>
          <w:color w:val="000000"/>
          <w:sz w:val="24"/>
          <w:szCs w:val="22"/>
          <w:shd w:val="clear" w:color="auto" w:fill="FFFFFF"/>
        </w:rPr>
      </w:pPr>
    </w:p>
    <w:p w14:paraId="4A5D9414" w14:textId="77777777" w:rsidR="00906D9F" w:rsidRPr="00906D9F" w:rsidRDefault="00906D9F" w:rsidP="00906D9F">
      <w:pPr>
        <w:pStyle w:val="ListParagraph"/>
        <w:ind w:left="0"/>
        <w:jc w:val="both"/>
        <w:rPr>
          <w:rFonts w:ascii="Segoe UI" w:eastAsiaTheme="minorHAnsi" w:hAnsi="Segoe UI" w:cs="Segoe UI"/>
          <w:color w:val="000000"/>
          <w:sz w:val="24"/>
          <w:szCs w:val="22"/>
          <w:shd w:val="clear" w:color="auto" w:fill="FFFFFF"/>
        </w:rPr>
      </w:pPr>
      <w:r w:rsidRPr="00906D9F">
        <w:rPr>
          <w:rFonts w:ascii="Segoe UI" w:eastAsiaTheme="minorHAnsi" w:hAnsi="Segoe UI" w:cs="Segoe UI"/>
          <w:color w:val="000000"/>
          <w:sz w:val="24"/>
          <w:szCs w:val="22"/>
          <w:shd w:val="clear" w:color="auto" w:fill="FFFFFF"/>
        </w:rPr>
        <w:t>From the web portal for Azure DevOps, click on the Overview button then select the Analytics view option from the dropdown list.</w:t>
      </w:r>
    </w:p>
    <w:p w14:paraId="0306AA5F" w14:textId="77777777" w:rsidR="00906D9F" w:rsidRPr="00906D9F" w:rsidRDefault="00906D9F" w:rsidP="00906D9F">
      <w:pPr>
        <w:pStyle w:val="ListParagraph"/>
        <w:ind w:left="0"/>
        <w:jc w:val="both"/>
        <w:rPr>
          <w:rFonts w:ascii="Segoe UI" w:eastAsiaTheme="minorHAnsi" w:hAnsi="Segoe UI" w:cs="Segoe UI"/>
          <w:color w:val="000000"/>
          <w:sz w:val="24"/>
          <w:szCs w:val="22"/>
          <w:shd w:val="clear" w:color="auto" w:fill="FFFFFF"/>
        </w:rPr>
      </w:pPr>
    </w:p>
    <w:p w14:paraId="1DDECB81" w14:textId="77777777" w:rsidR="00906D9F" w:rsidRDefault="00906D9F" w:rsidP="00906D9F">
      <w:pPr>
        <w:pStyle w:val="NoSpacing"/>
        <w:rPr>
          <w:rFonts w:cs="Segoe UI"/>
          <w:color w:val="000000"/>
          <w:shd w:val="clear" w:color="auto" w:fill="FFFFFF"/>
        </w:rPr>
      </w:pPr>
      <w:r w:rsidRPr="00906D9F">
        <w:rPr>
          <w:rFonts w:cs="Segoe UI"/>
          <w:color w:val="000000"/>
          <w:shd w:val="clear" w:color="auto" w:fill="FFFFFF"/>
        </w:rPr>
        <w:t xml:space="preserve">If you don’t see the Analytics View option, then enable it from the preview feature. You can find the detailed solution step by step here-  </w:t>
      </w:r>
    </w:p>
    <w:p w14:paraId="4D1CA72A" w14:textId="64C1FFD5" w:rsidR="0029085E" w:rsidRPr="00906D9F" w:rsidRDefault="00D26B35" w:rsidP="00906D9F">
      <w:pPr>
        <w:pStyle w:val="NoSpacing"/>
        <w:rPr>
          <w:rFonts w:cs="Segoe UI"/>
          <w:color w:val="000000"/>
          <w:shd w:val="clear" w:color="auto" w:fill="FFFFFF"/>
        </w:rPr>
      </w:pPr>
      <w:hyperlink r:id="rId16" w:history="1">
        <w:r w:rsidR="00906D9F" w:rsidRPr="00CA45B2">
          <w:rPr>
            <w:rStyle w:val="Hyperlink"/>
            <w:rFonts w:cs="Segoe UI"/>
            <w:shd w:val="clear" w:color="auto" w:fill="FFFFFF"/>
          </w:rPr>
          <w:t>https://docs.microsoft.com/en-us/azure/devops/project/navigation/preview-features?view=azure-devops&amp;tabs=new-account-enabled</w:t>
        </w:r>
      </w:hyperlink>
    </w:p>
    <w:p w14:paraId="455D7A4E" w14:textId="1A8E7374" w:rsidR="00906D9F" w:rsidRDefault="00906D9F" w:rsidP="00906D9F">
      <w:pPr>
        <w:pStyle w:val="NoSpacing"/>
      </w:pPr>
    </w:p>
    <w:p w14:paraId="65EFE289" w14:textId="3ED280DB" w:rsidR="00906D9F" w:rsidRDefault="00906D9F" w:rsidP="00906D9F">
      <w:pPr>
        <w:pStyle w:val="NoSpacing"/>
      </w:pPr>
    </w:p>
    <w:p w14:paraId="2CA6184B" w14:textId="4B61E109" w:rsidR="00906D9F" w:rsidRDefault="00906D9F" w:rsidP="00906D9F">
      <w:pPr>
        <w:pStyle w:val="NoSpacing"/>
      </w:pPr>
    </w:p>
    <w:p w14:paraId="0502FF9F" w14:textId="1C9AA61F" w:rsidR="00906D9F" w:rsidRDefault="00906D9F" w:rsidP="00906D9F">
      <w:pPr>
        <w:pStyle w:val="NoSpacing"/>
      </w:pPr>
    </w:p>
    <w:p w14:paraId="73E3BEF0" w14:textId="66F636A8" w:rsidR="00906D9F" w:rsidRDefault="00906D9F" w:rsidP="00906D9F">
      <w:pPr>
        <w:pStyle w:val="NoSpacing"/>
      </w:pPr>
    </w:p>
    <w:p w14:paraId="0E9BB715" w14:textId="3142CD3B" w:rsidR="00906D9F" w:rsidRDefault="00906D9F" w:rsidP="00906D9F">
      <w:pPr>
        <w:pStyle w:val="NoSpacing"/>
      </w:pPr>
    </w:p>
    <w:p w14:paraId="6AC8106C" w14:textId="7AF988E1" w:rsidR="00906D9F" w:rsidRDefault="00906D9F" w:rsidP="00906D9F">
      <w:pPr>
        <w:pStyle w:val="NoSpacing"/>
      </w:pPr>
    </w:p>
    <w:p w14:paraId="5205276F" w14:textId="48F3E179" w:rsidR="00906D9F" w:rsidRDefault="00906D9F" w:rsidP="00906D9F">
      <w:pPr>
        <w:pStyle w:val="NoSpacing"/>
      </w:pPr>
    </w:p>
    <w:p w14:paraId="6F59A3B2" w14:textId="77777777" w:rsidR="00906D9F" w:rsidRPr="0029085E" w:rsidRDefault="00906D9F" w:rsidP="00906D9F">
      <w:pPr>
        <w:pStyle w:val="NoSpacing"/>
      </w:pPr>
    </w:p>
    <w:p w14:paraId="07489D9B" w14:textId="41B35F6E" w:rsidR="00906D9F" w:rsidRDefault="00906D9F" w:rsidP="00906D9F">
      <w:pPr>
        <w:pStyle w:val="NoSpacing"/>
        <w:numPr>
          <w:ilvl w:val="0"/>
          <w:numId w:val="32"/>
        </w:numPr>
        <w:pBdr>
          <w:bottom w:val="single" w:sz="12" w:space="1" w:color="0082C8"/>
        </w:pBdr>
        <w:outlineLvl w:val="0"/>
        <w:rPr>
          <w:rFonts w:cs="Segoe UI"/>
          <w:b/>
          <w:sz w:val="32"/>
          <w:szCs w:val="20"/>
        </w:rPr>
      </w:pPr>
      <w:r>
        <w:rPr>
          <w:rFonts w:cs="Segoe UI"/>
          <w:b/>
          <w:sz w:val="32"/>
          <w:szCs w:val="20"/>
        </w:rPr>
        <w:t>Configuration on DevOps</w:t>
      </w:r>
    </w:p>
    <w:p w14:paraId="52FE1F50" w14:textId="77777777" w:rsidR="00906D9F" w:rsidRDefault="00906D9F" w:rsidP="00906D9F">
      <w:pPr>
        <w:spacing w:after="200" w:line="276" w:lineRule="auto"/>
        <w:jc w:val="both"/>
        <w:rPr>
          <w:rFonts w:asciiTheme="majorHAnsi" w:hAnsiTheme="majorHAnsi" w:cstheme="majorHAnsi"/>
          <w:noProof/>
        </w:rPr>
      </w:pPr>
    </w:p>
    <w:p w14:paraId="20E74D2A" w14:textId="3AC92E33" w:rsidR="00906D9F" w:rsidRPr="00906D9F" w:rsidRDefault="00906D9F" w:rsidP="00906D9F">
      <w:pPr>
        <w:pStyle w:val="ListParagraph"/>
        <w:ind w:left="0"/>
        <w:jc w:val="both"/>
        <w:rPr>
          <w:rFonts w:ascii="Segoe UI" w:eastAsiaTheme="minorHAnsi" w:hAnsi="Segoe UI" w:cs="Segoe UI"/>
          <w:color w:val="000000"/>
          <w:sz w:val="24"/>
          <w:szCs w:val="22"/>
          <w:shd w:val="clear" w:color="auto" w:fill="FFFFFF"/>
        </w:rPr>
      </w:pPr>
      <w:r w:rsidRPr="00906D9F">
        <w:rPr>
          <w:rFonts w:ascii="Segoe UI" w:eastAsiaTheme="minorHAnsi" w:hAnsi="Segoe UI" w:cs="Segoe UI"/>
          <w:color w:val="000000"/>
          <w:sz w:val="24"/>
          <w:szCs w:val="22"/>
          <w:shd w:val="clear" w:color="auto" w:fill="FFFFFF"/>
        </w:rPr>
        <w:t xml:space="preserve">In the Analytics view, you have to change the settings of these 3 tables given below- </w:t>
      </w:r>
    </w:p>
    <w:p w14:paraId="6487F855" w14:textId="77777777" w:rsidR="00906D9F" w:rsidRPr="00906D9F" w:rsidRDefault="00906D9F" w:rsidP="00906D9F">
      <w:pPr>
        <w:pStyle w:val="ListParagraph"/>
        <w:ind w:left="0"/>
        <w:jc w:val="both"/>
        <w:rPr>
          <w:rFonts w:ascii="Segoe UI" w:eastAsiaTheme="minorHAnsi" w:hAnsi="Segoe UI" w:cs="Segoe UI"/>
          <w:color w:val="000000"/>
          <w:sz w:val="24"/>
          <w:szCs w:val="22"/>
          <w:shd w:val="clear" w:color="auto" w:fill="FFFFFF"/>
        </w:rPr>
      </w:pPr>
      <w:r w:rsidRPr="00906D9F">
        <w:rPr>
          <w:rFonts w:ascii="Segoe UI" w:eastAsiaTheme="minorHAnsi" w:hAnsi="Segoe UI" w:cs="Segoe UI"/>
          <w:color w:val="000000"/>
          <w:sz w:val="24"/>
          <w:szCs w:val="22"/>
          <w:shd w:val="clear" w:color="auto" w:fill="FFFFFF"/>
        </w:rPr>
        <w:t>Stories – All history by month</w:t>
      </w:r>
    </w:p>
    <w:p w14:paraId="4F4EB7EF" w14:textId="77777777" w:rsidR="00906D9F" w:rsidRPr="00906D9F" w:rsidRDefault="00906D9F" w:rsidP="00906D9F">
      <w:pPr>
        <w:pStyle w:val="ListParagraph"/>
        <w:ind w:left="0"/>
        <w:jc w:val="both"/>
        <w:rPr>
          <w:rFonts w:ascii="Segoe UI" w:eastAsiaTheme="minorHAnsi" w:hAnsi="Segoe UI" w:cs="Segoe UI"/>
          <w:color w:val="000000"/>
          <w:sz w:val="24"/>
          <w:szCs w:val="22"/>
          <w:shd w:val="clear" w:color="auto" w:fill="FFFFFF"/>
        </w:rPr>
      </w:pPr>
      <w:r w:rsidRPr="00906D9F">
        <w:rPr>
          <w:rFonts w:ascii="Segoe UI" w:eastAsiaTheme="minorHAnsi" w:hAnsi="Segoe UI" w:cs="Segoe UI"/>
          <w:color w:val="000000"/>
          <w:sz w:val="24"/>
          <w:szCs w:val="22"/>
          <w:shd w:val="clear" w:color="auto" w:fill="FFFFFF"/>
        </w:rPr>
        <w:t>Tasks – All history by month</w:t>
      </w:r>
    </w:p>
    <w:p w14:paraId="19F32A9C" w14:textId="77777777" w:rsidR="00906D9F" w:rsidRPr="00906D9F" w:rsidRDefault="00906D9F" w:rsidP="00906D9F">
      <w:pPr>
        <w:pStyle w:val="ListParagraph"/>
        <w:ind w:left="0"/>
        <w:jc w:val="both"/>
        <w:rPr>
          <w:rFonts w:ascii="Segoe UI" w:eastAsiaTheme="minorHAnsi" w:hAnsi="Segoe UI" w:cs="Segoe UI"/>
          <w:color w:val="000000"/>
          <w:sz w:val="24"/>
          <w:szCs w:val="22"/>
          <w:shd w:val="clear" w:color="auto" w:fill="FFFFFF"/>
        </w:rPr>
      </w:pPr>
      <w:r w:rsidRPr="00906D9F">
        <w:rPr>
          <w:rFonts w:ascii="Segoe UI" w:eastAsiaTheme="minorHAnsi" w:hAnsi="Segoe UI" w:cs="Segoe UI"/>
          <w:color w:val="000000"/>
          <w:sz w:val="24"/>
          <w:szCs w:val="22"/>
          <w:shd w:val="clear" w:color="auto" w:fill="FFFFFF"/>
        </w:rPr>
        <w:t>Work Items – All history by month</w:t>
      </w:r>
    </w:p>
    <w:p w14:paraId="32DB44B3" w14:textId="77777777" w:rsidR="00906D9F" w:rsidRPr="00906D9F" w:rsidRDefault="00906D9F" w:rsidP="00906D9F">
      <w:pPr>
        <w:pStyle w:val="ListParagraph"/>
        <w:ind w:left="0"/>
        <w:jc w:val="both"/>
        <w:rPr>
          <w:rFonts w:ascii="Segoe UI" w:eastAsiaTheme="minorHAnsi" w:hAnsi="Segoe UI" w:cs="Segoe UI"/>
          <w:color w:val="000000"/>
          <w:sz w:val="24"/>
          <w:szCs w:val="22"/>
          <w:shd w:val="clear" w:color="auto" w:fill="FFFFFF"/>
        </w:rPr>
      </w:pPr>
    </w:p>
    <w:p w14:paraId="654F363C" w14:textId="518DA19E" w:rsidR="00906D9F" w:rsidRPr="00906D9F" w:rsidRDefault="00D27419" w:rsidP="00906D9F">
      <w:pPr>
        <w:pStyle w:val="ListParagraph"/>
        <w:ind w:left="0"/>
        <w:jc w:val="both"/>
        <w:rPr>
          <w:rFonts w:ascii="Segoe UI" w:eastAsiaTheme="minorHAnsi" w:hAnsi="Segoe UI" w:cs="Segoe UI"/>
          <w:color w:val="000000"/>
          <w:sz w:val="24"/>
          <w:szCs w:val="22"/>
          <w:shd w:val="clear" w:color="auto" w:fill="FFFFFF"/>
        </w:rPr>
      </w:pPr>
      <w:r w:rsidRPr="00906D9F">
        <w:rPr>
          <w:rFonts w:ascii="Segoe UI" w:eastAsiaTheme="minorHAnsi" w:hAnsi="Segoe UI" w:cs="Segoe UI"/>
          <w:noProof/>
          <w:color w:val="000000"/>
          <w:sz w:val="24"/>
          <w:szCs w:val="22"/>
          <w:shd w:val="clear" w:color="auto" w:fill="FFFFFF"/>
        </w:rPr>
        <mc:AlternateContent>
          <mc:Choice Requires="wps">
            <w:drawing>
              <wp:anchor distT="0" distB="0" distL="114300" distR="114300" simplePos="0" relativeHeight="251665408" behindDoc="0" locked="0" layoutInCell="1" allowOverlap="1" wp14:anchorId="71F4DA84" wp14:editId="553A6B91">
                <wp:simplePos x="0" y="0"/>
                <wp:positionH relativeFrom="column">
                  <wp:posOffset>1309712</wp:posOffset>
                </wp:positionH>
                <wp:positionV relativeFrom="paragraph">
                  <wp:posOffset>2526030</wp:posOffset>
                </wp:positionV>
                <wp:extent cx="970059" cy="103367"/>
                <wp:effectExtent l="0" t="0" r="20955" b="11430"/>
                <wp:wrapNone/>
                <wp:docPr id="67" name="Rectangle 67"/>
                <wp:cNvGraphicFramePr/>
                <a:graphic xmlns:a="http://schemas.openxmlformats.org/drawingml/2006/main">
                  <a:graphicData uri="http://schemas.microsoft.com/office/word/2010/wordprocessingShape">
                    <wps:wsp>
                      <wps:cNvSpPr/>
                      <wps:spPr>
                        <a:xfrm>
                          <a:off x="0" y="0"/>
                          <a:ext cx="970059" cy="103367"/>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FDF288" id="Rectangle 67" o:spid="_x0000_s1026" style="position:absolute;margin-left:103.15pt;margin-top:198.9pt;width:76.4pt;height:8.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" filled="f" strokecolor="yellow" strokeweight="1.5pt"/>
            </w:pict>
          </mc:Fallback>
        </mc:AlternateContent>
      </w:r>
      <w:r w:rsidRPr="00906D9F">
        <w:rPr>
          <w:rFonts w:ascii="Segoe UI" w:eastAsiaTheme="minorHAnsi" w:hAnsi="Segoe UI" w:cs="Segoe UI"/>
          <w:noProof/>
          <w:color w:val="000000"/>
          <w:sz w:val="24"/>
          <w:szCs w:val="22"/>
          <w:shd w:val="clear" w:color="auto" w:fill="FFFFFF"/>
        </w:rPr>
        <mc:AlternateContent>
          <mc:Choice Requires="wps">
            <w:drawing>
              <wp:anchor distT="0" distB="0" distL="114300" distR="114300" simplePos="0" relativeHeight="251666432" behindDoc="0" locked="0" layoutInCell="1" allowOverlap="1" wp14:anchorId="5D88BE77" wp14:editId="21D354B0">
                <wp:simplePos x="0" y="0"/>
                <wp:positionH relativeFrom="column">
                  <wp:posOffset>1227042</wp:posOffset>
                </wp:positionH>
                <wp:positionV relativeFrom="paragraph">
                  <wp:posOffset>1731175</wp:posOffset>
                </wp:positionV>
                <wp:extent cx="970059" cy="103367"/>
                <wp:effectExtent l="0" t="0" r="20955" b="11430"/>
                <wp:wrapNone/>
                <wp:docPr id="68" name="Rectangle 68"/>
                <wp:cNvGraphicFramePr/>
                <a:graphic xmlns:a="http://schemas.openxmlformats.org/drawingml/2006/main">
                  <a:graphicData uri="http://schemas.microsoft.com/office/word/2010/wordprocessingShape">
                    <wps:wsp>
                      <wps:cNvSpPr/>
                      <wps:spPr>
                        <a:xfrm>
                          <a:off x="0" y="0"/>
                          <a:ext cx="970059" cy="103367"/>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4286F" id="Rectangle 68" o:spid="_x0000_s1026" style="position:absolute;margin-left:96.6pt;margin-top:136.3pt;width:76.4pt;height:8.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" filled="f" strokecolor="yellow" strokeweight="1.5pt"/>
            </w:pict>
          </mc:Fallback>
        </mc:AlternateContent>
      </w:r>
      <w:r w:rsidRPr="00906D9F">
        <w:rPr>
          <w:rFonts w:ascii="Segoe UI" w:eastAsiaTheme="minorHAnsi" w:hAnsi="Segoe UI" w:cs="Segoe UI"/>
          <w:noProof/>
          <w:color w:val="000000"/>
          <w:sz w:val="24"/>
          <w:szCs w:val="22"/>
          <w:shd w:val="clear" w:color="auto" w:fill="FFFFFF"/>
        </w:rPr>
        <mc:AlternateContent>
          <mc:Choice Requires="wps">
            <w:drawing>
              <wp:anchor distT="0" distB="0" distL="114300" distR="114300" simplePos="0" relativeHeight="251664384" behindDoc="0" locked="0" layoutInCell="1" allowOverlap="1" wp14:anchorId="33C6515B" wp14:editId="79005D08">
                <wp:simplePos x="0" y="0"/>
                <wp:positionH relativeFrom="column">
                  <wp:posOffset>1290573</wp:posOffset>
                </wp:positionH>
                <wp:positionV relativeFrom="paragraph">
                  <wp:posOffset>1073150</wp:posOffset>
                </wp:positionV>
                <wp:extent cx="970059" cy="103367"/>
                <wp:effectExtent l="0" t="0" r="20955" b="11430"/>
                <wp:wrapNone/>
                <wp:docPr id="66" name="Rectangle 66"/>
                <wp:cNvGraphicFramePr/>
                <a:graphic xmlns:a="http://schemas.openxmlformats.org/drawingml/2006/main">
                  <a:graphicData uri="http://schemas.microsoft.com/office/word/2010/wordprocessingShape">
                    <wps:wsp>
                      <wps:cNvSpPr/>
                      <wps:spPr>
                        <a:xfrm>
                          <a:off x="0" y="0"/>
                          <a:ext cx="970059" cy="103367"/>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FA690" id="Rectangle 66" o:spid="_x0000_s1026" style="position:absolute;margin-left:101.6pt;margin-top:84.5pt;width:76.4pt;height:8.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" filled="f" strokecolor="yellow" strokeweight="1.5pt"/>
            </w:pict>
          </mc:Fallback>
        </mc:AlternateContent>
      </w:r>
      <w:r w:rsidRPr="00906D9F">
        <w:rPr>
          <w:rFonts w:ascii="Segoe UI" w:eastAsiaTheme="minorHAnsi" w:hAnsi="Segoe UI" w:cs="Segoe UI"/>
          <w:noProof/>
          <w:color w:val="000000"/>
          <w:sz w:val="24"/>
          <w:szCs w:val="22"/>
          <w:shd w:val="clear" w:color="auto" w:fill="FFFFFF"/>
        </w:rPr>
        <mc:AlternateContent>
          <mc:Choice Requires="wps">
            <w:drawing>
              <wp:anchor distT="0" distB="0" distL="114300" distR="114300" simplePos="0" relativeHeight="251713536" behindDoc="0" locked="0" layoutInCell="1" allowOverlap="1" wp14:anchorId="2EB085A1" wp14:editId="25BAACB6">
                <wp:simplePos x="0" y="0"/>
                <wp:positionH relativeFrom="column">
                  <wp:posOffset>756019</wp:posOffset>
                </wp:positionH>
                <wp:positionV relativeFrom="paragraph">
                  <wp:posOffset>1133600</wp:posOffset>
                </wp:positionV>
                <wp:extent cx="262255" cy="45085"/>
                <wp:effectExtent l="38100" t="76200" r="0" b="88265"/>
                <wp:wrapNone/>
                <wp:docPr id="20" name="Straight Arrow Connector 20"/>
                <wp:cNvGraphicFramePr/>
                <a:graphic xmlns:a="http://schemas.openxmlformats.org/drawingml/2006/main">
                  <a:graphicData uri="http://schemas.microsoft.com/office/word/2010/wordprocessingShape">
                    <wps:wsp>
                      <wps:cNvCnPr/>
                      <wps:spPr>
                        <a:xfrm flipH="1">
                          <a:off x="0" y="0"/>
                          <a:ext cx="262255" cy="4508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FFDA7" id="_x0000_t32" coordsize="21600,21600" o:spt="32" o:oned="t" path="m,l21600,21600e" filled="f">
                <v:path arrowok="t" fillok="f" o:connecttype="none"/>
                <o:lock v:ext="edit" shapetype="t"/>
              </v:shapetype>
              <v:shape id="Straight Arrow Connector 20" o:spid="_x0000_s1026" type="#_x0000_t32" style="position:absolute;margin-left:59.55pt;margin-top:89.25pt;width:20.65pt;height:3.5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" strokecolor="black [3213]" strokeweight="2.25pt">
                <v:stroke endarrow="block" joinstyle="miter"/>
              </v:shape>
            </w:pict>
          </mc:Fallback>
        </mc:AlternateContent>
      </w:r>
      <w:r w:rsidRPr="00906D9F">
        <w:rPr>
          <w:rFonts w:ascii="Segoe UI" w:eastAsiaTheme="minorHAnsi" w:hAnsi="Segoe UI" w:cs="Segoe UI"/>
          <w:noProof/>
          <w:color w:val="000000"/>
          <w:sz w:val="24"/>
          <w:szCs w:val="22"/>
          <w:shd w:val="clear" w:color="auto" w:fill="FFFFFF"/>
        </w:rPr>
        <mc:AlternateContent>
          <mc:Choice Requires="wps">
            <w:drawing>
              <wp:anchor distT="0" distB="0" distL="114300" distR="114300" simplePos="0" relativeHeight="251663360" behindDoc="0" locked="0" layoutInCell="1" allowOverlap="1" wp14:anchorId="4F545175" wp14:editId="7CE0928C">
                <wp:simplePos x="0" y="0"/>
                <wp:positionH relativeFrom="column">
                  <wp:posOffset>847973</wp:posOffset>
                </wp:positionH>
                <wp:positionV relativeFrom="paragraph">
                  <wp:posOffset>360742</wp:posOffset>
                </wp:positionV>
                <wp:extent cx="357505" cy="317500"/>
                <wp:effectExtent l="0" t="0" r="23495" b="25400"/>
                <wp:wrapNone/>
                <wp:docPr id="65" name="Oval 65"/>
                <wp:cNvGraphicFramePr/>
                <a:graphic xmlns:a="http://schemas.openxmlformats.org/drawingml/2006/main">
                  <a:graphicData uri="http://schemas.microsoft.com/office/word/2010/wordprocessingShape">
                    <wps:wsp>
                      <wps:cNvSpPr/>
                      <wps:spPr>
                        <a:xfrm>
                          <a:off x="0" y="0"/>
                          <a:ext cx="357505" cy="31750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2A9B4D" w14:textId="77777777" w:rsidR="00906D9F" w:rsidRPr="00ED663D" w:rsidRDefault="00906D9F" w:rsidP="00906D9F">
                            <w:pPr>
                              <w:jc w:val="center"/>
                              <w:rPr>
                                <w:b/>
                                <w:color w:val="000000" w:themeColor="text1"/>
                                <w:sz w:val="18"/>
                                <w:szCs w:val="18"/>
                              </w:rPr>
                            </w:pPr>
                            <w:r>
                              <w:rPr>
                                <w:b/>
                                <w:color w:val="000000" w:themeColor="text1"/>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545175" id="Oval 65" o:spid="_x0000_s1028" style="position:absolute;left:0;text-align:left;margin-left:66.75pt;margin-top:28.4pt;width:28.1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" fillcolor="yellow" strokecolor="#1f4d78 [1604]" strokeweight="1pt">
                <v:stroke joinstyle="miter"/>
                <v:textbox>
                  <w:txbxContent>
                    <w:p w14:paraId="4A2A9B4D" w14:textId="77777777" w:rsidR="00906D9F" w:rsidRPr="00ED663D" w:rsidRDefault="00906D9F" w:rsidP="00906D9F">
                      <w:pPr>
                        <w:jc w:val="center"/>
                        <w:rPr>
                          <w:b/>
                          <w:color w:val="000000" w:themeColor="text1"/>
                          <w:sz w:val="18"/>
                          <w:szCs w:val="18"/>
                        </w:rPr>
                      </w:pPr>
                      <w:r>
                        <w:rPr>
                          <w:b/>
                          <w:color w:val="000000" w:themeColor="text1"/>
                          <w:sz w:val="18"/>
                          <w:szCs w:val="18"/>
                        </w:rPr>
                        <w:t>1</w:t>
                      </w:r>
                    </w:p>
                  </w:txbxContent>
                </v:textbox>
              </v:oval>
            </w:pict>
          </mc:Fallback>
        </mc:AlternateContent>
      </w:r>
      <w:r w:rsidRPr="00906D9F">
        <w:rPr>
          <w:rFonts w:ascii="Segoe UI" w:eastAsiaTheme="minorHAnsi" w:hAnsi="Segoe UI" w:cs="Segoe UI"/>
          <w:noProof/>
          <w:color w:val="000000"/>
          <w:sz w:val="24"/>
          <w:szCs w:val="22"/>
          <w:shd w:val="clear" w:color="auto" w:fill="FFFFFF"/>
        </w:rPr>
        <mc:AlternateContent>
          <mc:Choice Requires="wps">
            <w:drawing>
              <wp:anchor distT="0" distB="0" distL="114300" distR="114300" simplePos="0" relativeHeight="251662336" behindDoc="0" locked="0" layoutInCell="1" allowOverlap="1" wp14:anchorId="03938C50" wp14:editId="118EC5BF">
                <wp:simplePos x="0" y="0"/>
                <wp:positionH relativeFrom="column">
                  <wp:posOffset>645147</wp:posOffset>
                </wp:positionH>
                <wp:positionV relativeFrom="paragraph">
                  <wp:posOffset>597019</wp:posOffset>
                </wp:positionV>
                <wp:extent cx="262255" cy="45085"/>
                <wp:effectExtent l="38100" t="76200" r="0" b="88265"/>
                <wp:wrapNone/>
                <wp:docPr id="64" name="Straight Arrow Connector 64"/>
                <wp:cNvGraphicFramePr/>
                <a:graphic xmlns:a="http://schemas.openxmlformats.org/drawingml/2006/main">
                  <a:graphicData uri="http://schemas.microsoft.com/office/word/2010/wordprocessingShape">
                    <wps:wsp>
                      <wps:cNvCnPr/>
                      <wps:spPr>
                        <a:xfrm flipH="1">
                          <a:off x="0" y="0"/>
                          <a:ext cx="262255" cy="4508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44C6C" id="Straight Arrow Connector 64" o:spid="_x0000_s1026" type="#_x0000_t32" style="position:absolute;margin-left:50.8pt;margin-top:47pt;width:20.65pt;height:3.5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" strokecolor="black [3213]" strokeweight="2.25pt">
                <v:stroke endarrow="block" joinstyle="miter"/>
              </v:shape>
            </w:pict>
          </mc:Fallback>
        </mc:AlternateContent>
      </w:r>
      <w:r w:rsidR="00906D9F" w:rsidRPr="00906D9F">
        <w:rPr>
          <w:rFonts w:ascii="Segoe UI" w:eastAsiaTheme="minorHAnsi" w:hAnsi="Segoe UI" w:cs="Segoe UI"/>
          <w:noProof/>
          <w:color w:val="000000"/>
          <w:sz w:val="24"/>
          <w:szCs w:val="22"/>
          <w:shd w:val="clear" w:color="auto" w:fill="FFFFFF"/>
        </w:rPr>
        <mc:AlternateContent>
          <mc:Choice Requires="wps">
            <w:drawing>
              <wp:anchor distT="0" distB="0" distL="114300" distR="114300" simplePos="0" relativeHeight="251670528" behindDoc="0" locked="0" layoutInCell="1" allowOverlap="1" wp14:anchorId="1B8D2643" wp14:editId="18C73E42">
                <wp:simplePos x="0" y="0"/>
                <wp:positionH relativeFrom="column">
                  <wp:posOffset>852170</wp:posOffset>
                </wp:positionH>
                <wp:positionV relativeFrom="paragraph">
                  <wp:posOffset>886460</wp:posOffset>
                </wp:positionV>
                <wp:extent cx="357505" cy="317500"/>
                <wp:effectExtent l="0" t="0" r="23495" b="25400"/>
                <wp:wrapNone/>
                <wp:docPr id="9" name="Oval 9"/>
                <wp:cNvGraphicFramePr/>
                <a:graphic xmlns:a="http://schemas.openxmlformats.org/drawingml/2006/main">
                  <a:graphicData uri="http://schemas.microsoft.com/office/word/2010/wordprocessingShape">
                    <wps:wsp>
                      <wps:cNvSpPr/>
                      <wps:spPr>
                        <a:xfrm>
                          <a:off x="0" y="0"/>
                          <a:ext cx="357505" cy="31750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A85C22" w14:textId="77777777" w:rsidR="00906D9F" w:rsidRPr="00ED663D" w:rsidRDefault="00906D9F" w:rsidP="00906D9F">
                            <w:pPr>
                              <w:jc w:val="center"/>
                              <w:rPr>
                                <w:b/>
                                <w:color w:val="000000" w:themeColor="text1"/>
                                <w:sz w:val="18"/>
                                <w:szCs w:val="18"/>
                              </w:rPr>
                            </w:pPr>
                            <w:r>
                              <w:rPr>
                                <w:b/>
                                <w:color w:val="000000" w:themeColor="text1"/>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D2643" id="Oval 9" o:spid="_x0000_s1029" style="position:absolute;left:0;text-align:left;margin-left:67.1pt;margin-top:69.8pt;width:28.1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" fillcolor="yellow" strokecolor="#1f4d78 [1604]" strokeweight="1pt">
                <v:stroke joinstyle="miter"/>
                <v:textbox>
                  <w:txbxContent>
                    <w:p w14:paraId="7FA85C22" w14:textId="77777777" w:rsidR="00906D9F" w:rsidRPr="00ED663D" w:rsidRDefault="00906D9F" w:rsidP="00906D9F">
                      <w:pPr>
                        <w:jc w:val="center"/>
                        <w:rPr>
                          <w:b/>
                          <w:color w:val="000000" w:themeColor="text1"/>
                          <w:sz w:val="18"/>
                          <w:szCs w:val="18"/>
                        </w:rPr>
                      </w:pPr>
                      <w:r>
                        <w:rPr>
                          <w:b/>
                          <w:color w:val="000000" w:themeColor="text1"/>
                          <w:sz w:val="18"/>
                          <w:szCs w:val="18"/>
                        </w:rPr>
                        <w:t>2</w:t>
                      </w:r>
                    </w:p>
                  </w:txbxContent>
                </v:textbox>
              </v:oval>
            </w:pict>
          </mc:Fallback>
        </mc:AlternateContent>
      </w:r>
      <w:r w:rsidR="00906D9F" w:rsidRPr="00906D9F">
        <w:rPr>
          <w:rFonts w:ascii="Segoe UI" w:eastAsiaTheme="minorHAnsi" w:hAnsi="Segoe UI" w:cs="Segoe UI"/>
          <w:noProof/>
          <w:color w:val="000000"/>
          <w:sz w:val="24"/>
          <w:szCs w:val="22"/>
          <w:shd w:val="clear" w:color="auto" w:fill="FFFFFF"/>
        </w:rPr>
        <w:drawing>
          <wp:inline distT="0" distB="0" distL="0" distR="0" wp14:anchorId="2A25A176" wp14:editId="7EAEBDCD">
            <wp:extent cx="5539105" cy="2882900"/>
            <wp:effectExtent l="133350" t="114300" r="137795" b="1651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9166" cy="28829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4A83A5" w14:textId="77777777" w:rsidR="00906D9F" w:rsidRPr="00906D9F" w:rsidRDefault="00906D9F" w:rsidP="00906D9F">
      <w:pPr>
        <w:pStyle w:val="ListParagraph"/>
        <w:ind w:left="0"/>
        <w:jc w:val="both"/>
        <w:rPr>
          <w:rFonts w:ascii="Segoe UI" w:eastAsiaTheme="minorHAnsi" w:hAnsi="Segoe UI" w:cs="Segoe UI"/>
          <w:color w:val="000000"/>
          <w:sz w:val="24"/>
          <w:szCs w:val="22"/>
          <w:shd w:val="clear" w:color="auto" w:fill="FFFFFF"/>
        </w:rPr>
      </w:pPr>
    </w:p>
    <w:p w14:paraId="4CA925AF" w14:textId="77777777" w:rsidR="00906D9F" w:rsidRPr="00906D9F" w:rsidRDefault="00906D9F" w:rsidP="00906D9F">
      <w:pPr>
        <w:pStyle w:val="ListParagraph"/>
        <w:ind w:left="0"/>
        <w:jc w:val="both"/>
        <w:rPr>
          <w:rFonts w:ascii="Segoe UI" w:eastAsiaTheme="minorHAnsi" w:hAnsi="Segoe UI" w:cs="Segoe UI"/>
          <w:color w:val="000000"/>
          <w:sz w:val="24"/>
          <w:szCs w:val="22"/>
          <w:shd w:val="clear" w:color="auto" w:fill="FFFFFF"/>
        </w:rPr>
      </w:pPr>
      <w:r w:rsidRPr="00906D9F">
        <w:rPr>
          <w:rFonts w:ascii="Segoe UI" w:eastAsiaTheme="minorHAnsi" w:hAnsi="Segoe UI" w:cs="Segoe UI"/>
          <w:color w:val="000000"/>
          <w:sz w:val="24"/>
          <w:szCs w:val="22"/>
          <w:shd w:val="clear" w:color="auto" w:fill="FFFFFF"/>
        </w:rPr>
        <w:t xml:space="preserve">After clicking on the above </w:t>
      </w:r>
      <w:proofErr w:type="gramStart"/>
      <w:r w:rsidRPr="00906D9F">
        <w:rPr>
          <w:rFonts w:ascii="Segoe UI" w:eastAsiaTheme="minorHAnsi" w:hAnsi="Segoe UI" w:cs="Segoe UI"/>
          <w:color w:val="000000"/>
          <w:sz w:val="24"/>
          <w:szCs w:val="22"/>
          <w:shd w:val="clear" w:color="auto" w:fill="FFFFFF"/>
        </w:rPr>
        <w:t>view</w:t>
      </w:r>
      <w:proofErr w:type="gramEnd"/>
      <w:r w:rsidRPr="00906D9F">
        <w:rPr>
          <w:rFonts w:ascii="Segoe UI" w:eastAsiaTheme="minorHAnsi" w:hAnsi="Segoe UI" w:cs="Segoe UI"/>
          <w:color w:val="000000"/>
          <w:sz w:val="24"/>
          <w:szCs w:val="22"/>
          <w:shd w:val="clear" w:color="auto" w:fill="FFFFFF"/>
        </w:rPr>
        <w:t xml:space="preserve"> you will see some information and contents of the view you have to make sure that History is Current only and in the fields all fields should be added, to add all fields click on the Edit option. You </w:t>
      </w:r>
      <w:proofErr w:type="gramStart"/>
      <w:r w:rsidRPr="00906D9F">
        <w:rPr>
          <w:rFonts w:ascii="Segoe UI" w:eastAsiaTheme="minorHAnsi" w:hAnsi="Segoe UI" w:cs="Segoe UI"/>
          <w:color w:val="000000"/>
          <w:sz w:val="24"/>
          <w:szCs w:val="22"/>
          <w:shd w:val="clear" w:color="auto" w:fill="FFFFFF"/>
        </w:rPr>
        <w:t>have to</w:t>
      </w:r>
      <w:proofErr w:type="gramEnd"/>
      <w:r w:rsidRPr="00906D9F">
        <w:rPr>
          <w:rFonts w:ascii="Segoe UI" w:eastAsiaTheme="minorHAnsi" w:hAnsi="Segoe UI" w:cs="Segoe UI"/>
          <w:color w:val="000000"/>
          <w:sz w:val="24"/>
          <w:szCs w:val="22"/>
          <w:shd w:val="clear" w:color="auto" w:fill="FFFFFF"/>
        </w:rPr>
        <w:t xml:space="preserve"> do this with all the three views Stories – All history by month, Tasks – All history by month, Work Items – All history by month</w:t>
      </w:r>
    </w:p>
    <w:p w14:paraId="10179520" w14:textId="77777777" w:rsidR="00906D9F" w:rsidRPr="00906D9F" w:rsidRDefault="00906D9F" w:rsidP="00906D9F">
      <w:pPr>
        <w:pStyle w:val="ListParagraph"/>
        <w:ind w:left="0"/>
        <w:jc w:val="both"/>
        <w:rPr>
          <w:rFonts w:ascii="Segoe UI" w:eastAsiaTheme="minorHAnsi" w:hAnsi="Segoe UI" w:cs="Segoe UI"/>
          <w:color w:val="000000"/>
          <w:sz w:val="24"/>
          <w:szCs w:val="22"/>
          <w:shd w:val="clear" w:color="auto" w:fill="FFFFFF"/>
        </w:rPr>
      </w:pPr>
    </w:p>
    <w:p w14:paraId="73C0AB56" w14:textId="5B7A41C4" w:rsidR="00906D9F" w:rsidRPr="00906D9F" w:rsidRDefault="00D27419" w:rsidP="00906D9F">
      <w:pPr>
        <w:pStyle w:val="ListParagraph"/>
        <w:ind w:left="0"/>
        <w:jc w:val="both"/>
        <w:rPr>
          <w:rFonts w:ascii="Segoe UI" w:eastAsiaTheme="minorHAnsi" w:hAnsi="Segoe UI" w:cs="Segoe UI"/>
          <w:color w:val="000000"/>
          <w:sz w:val="24"/>
          <w:szCs w:val="22"/>
          <w:shd w:val="clear" w:color="auto" w:fill="FFFFFF"/>
        </w:rPr>
      </w:pPr>
      <w:r w:rsidRPr="00906D9F">
        <w:rPr>
          <w:rFonts w:ascii="Segoe UI" w:eastAsiaTheme="minorHAnsi" w:hAnsi="Segoe UI" w:cs="Segoe UI"/>
          <w:noProof/>
          <w:color w:val="000000"/>
          <w:sz w:val="24"/>
          <w:szCs w:val="22"/>
          <w:shd w:val="clear" w:color="auto" w:fill="FFFFFF"/>
        </w:rPr>
        <w:lastRenderedPageBreak/>
        <mc:AlternateContent>
          <mc:Choice Requires="wps">
            <w:drawing>
              <wp:anchor distT="0" distB="0" distL="114300" distR="114300" simplePos="0" relativeHeight="251668480" behindDoc="0" locked="0" layoutInCell="1" allowOverlap="1" wp14:anchorId="7B1CEAD4" wp14:editId="746F06BF">
                <wp:simplePos x="0" y="0"/>
                <wp:positionH relativeFrom="column">
                  <wp:posOffset>3711606</wp:posOffset>
                </wp:positionH>
                <wp:positionV relativeFrom="paragraph">
                  <wp:posOffset>1467516</wp:posOffset>
                </wp:positionV>
                <wp:extent cx="619125" cy="190884"/>
                <wp:effectExtent l="19050" t="19050" r="28575" b="19050"/>
                <wp:wrapNone/>
                <wp:docPr id="7" name="Rectangle 7"/>
                <wp:cNvGraphicFramePr/>
                <a:graphic xmlns:a="http://schemas.openxmlformats.org/drawingml/2006/main">
                  <a:graphicData uri="http://schemas.microsoft.com/office/word/2010/wordprocessingShape">
                    <wps:wsp>
                      <wps:cNvSpPr/>
                      <wps:spPr>
                        <a:xfrm flipV="1">
                          <a:off x="0" y="0"/>
                          <a:ext cx="619125" cy="190884"/>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4767C" id="Rectangle 7" o:spid="_x0000_s1026" style="position:absolute;margin-left:292.25pt;margin-top:115.55pt;width:48.75pt;height:15.0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" filled="f" strokecolor="yellow" strokeweight="2.25pt"/>
            </w:pict>
          </mc:Fallback>
        </mc:AlternateContent>
      </w:r>
      <w:r w:rsidRPr="00906D9F">
        <w:rPr>
          <w:rFonts w:ascii="Segoe UI" w:eastAsiaTheme="minorHAnsi" w:hAnsi="Segoe UI" w:cs="Segoe UI"/>
          <w:noProof/>
          <w:color w:val="000000"/>
          <w:sz w:val="24"/>
          <w:szCs w:val="22"/>
          <w:shd w:val="clear" w:color="auto" w:fill="FFFFFF"/>
        </w:rPr>
        <mc:AlternateContent>
          <mc:Choice Requires="wps">
            <w:drawing>
              <wp:anchor distT="0" distB="0" distL="114300" distR="114300" simplePos="0" relativeHeight="251667456" behindDoc="0" locked="0" layoutInCell="1" allowOverlap="1" wp14:anchorId="37E16E7F" wp14:editId="630A95A2">
                <wp:simplePos x="0" y="0"/>
                <wp:positionH relativeFrom="column">
                  <wp:posOffset>3683164</wp:posOffset>
                </wp:positionH>
                <wp:positionV relativeFrom="paragraph">
                  <wp:posOffset>546220</wp:posOffset>
                </wp:positionV>
                <wp:extent cx="397565" cy="150191"/>
                <wp:effectExtent l="19050" t="19050" r="21590" b="21590"/>
                <wp:wrapNone/>
                <wp:docPr id="69" name="Rectangle 69"/>
                <wp:cNvGraphicFramePr/>
                <a:graphic xmlns:a="http://schemas.openxmlformats.org/drawingml/2006/main">
                  <a:graphicData uri="http://schemas.microsoft.com/office/word/2010/wordprocessingShape">
                    <wps:wsp>
                      <wps:cNvSpPr/>
                      <wps:spPr>
                        <a:xfrm>
                          <a:off x="0" y="0"/>
                          <a:ext cx="397565" cy="150191"/>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57BFD" id="Rectangle 69" o:spid="_x0000_s1026" style="position:absolute;margin-left:290pt;margin-top:43pt;width:31.3pt;height:1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" filled="f" strokecolor="yellow" strokeweight="2.25pt"/>
            </w:pict>
          </mc:Fallback>
        </mc:AlternateContent>
      </w:r>
      <w:r w:rsidR="00906D9F" w:rsidRPr="00906D9F">
        <w:rPr>
          <w:rFonts w:ascii="Segoe UI" w:eastAsiaTheme="minorHAnsi" w:hAnsi="Segoe UI" w:cs="Segoe UI"/>
          <w:noProof/>
          <w:color w:val="000000"/>
          <w:sz w:val="24"/>
          <w:szCs w:val="22"/>
          <w:shd w:val="clear" w:color="auto" w:fill="FFFFFF"/>
        </w:rPr>
        <w:drawing>
          <wp:inline distT="0" distB="0" distL="0" distR="0" wp14:anchorId="0EECDFD1" wp14:editId="7219E6C5">
            <wp:extent cx="5442668" cy="2466208"/>
            <wp:effectExtent l="133350" t="114300" r="139065" b="16319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2668" cy="24662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7A03B8" w14:textId="77777777" w:rsidR="00906D9F" w:rsidRPr="00906D9F" w:rsidRDefault="00906D9F" w:rsidP="00906D9F">
      <w:pPr>
        <w:pStyle w:val="ListParagraph"/>
        <w:ind w:left="0"/>
        <w:jc w:val="both"/>
        <w:rPr>
          <w:rFonts w:ascii="Segoe UI" w:eastAsiaTheme="minorHAnsi" w:hAnsi="Segoe UI" w:cs="Segoe UI"/>
          <w:color w:val="000000"/>
          <w:sz w:val="24"/>
          <w:szCs w:val="22"/>
          <w:shd w:val="clear" w:color="auto" w:fill="FFFFFF"/>
        </w:rPr>
      </w:pPr>
    </w:p>
    <w:p w14:paraId="00ED7EE4" w14:textId="77777777" w:rsidR="00906D9F" w:rsidRPr="00906D9F" w:rsidRDefault="00906D9F" w:rsidP="00906D9F">
      <w:pPr>
        <w:pStyle w:val="ListParagraph"/>
        <w:ind w:left="0"/>
        <w:jc w:val="both"/>
        <w:rPr>
          <w:rFonts w:ascii="Segoe UI" w:eastAsiaTheme="minorHAnsi" w:hAnsi="Segoe UI" w:cs="Segoe UI"/>
          <w:color w:val="000000"/>
          <w:sz w:val="24"/>
          <w:szCs w:val="22"/>
          <w:shd w:val="clear" w:color="auto" w:fill="FFFFFF"/>
        </w:rPr>
      </w:pPr>
      <w:r w:rsidRPr="00906D9F">
        <w:rPr>
          <w:rFonts w:ascii="Segoe UI" w:eastAsiaTheme="minorHAnsi" w:hAnsi="Segoe UI" w:cs="Segoe UI"/>
          <w:color w:val="000000"/>
          <w:sz w:val="24"/>
          <w:szCs w:val="22"/>
          <w:shd w:val="clear" w:color="auto" w:fill="FFFFFF"/>
        </w:rPr>
        <w:t xml:space="preserve"> </w:t>
      </w:r>
    </w:p>
    <w:p w14:paraId="3229AA86" w14:textId="77777777" w:rsidR="00906D9F" w:rsidRPr="00906D9F" w:rsidRDefault="00906D9F" w:rsidP="00906D9F">
      <w:pPr>
        <w:pStyle w:val="ListParagraph"/>
        <w:ind w:left="0"/>
        <w:jc w:val="both"/>
        <w:rPr>
          <w:rFonts w:ascii="Segoe UI" w:eastAsiaTheme="minorHAnsi" w:hAnsi="Segoe UI" w:cs="Segoe UI"/>
          <w:color w:val="000000"/>
          <w:sz w:val="24"/>
          <w:szCs w:val="22"/>
          <w:shd w:val="clear" w:color="auto" w:fill="FFFFFF"/>
        </w:rPr>
      </w:pPr>
      <w:r w:rsidRPr="00906D9F">
        <w:rPr>
          <w:rFonts w:ascii="Segoe UI" w:eastAsiaTheme="minorHAnsi" w:hAnsi="Segoe UI" w:cs="Segoe UI"/>
          <w:color w:val="000000"/>
          <w:sz w:val="24"/>
          <w:szCs w:val="22"/>
          <w:shd w:val="clear" w:color="auto" w:fill="FFFFFF"/>
        </w:rPr>
        <w:t>Add all the available fields don’t miss a single field or else you will get AN ERROR in power Bi (Schema is not matching)</w:t>
      </w:r>
    </w:p>
    <w:p w14:paraId="037FAB47" w14:textId="77777777" w:rsidR="00906D9F" w:rsidRPr="00906D9F" w:rsidRDefault="00906D9F" w:rsidP="00906D9F">
      <w:pPr>
        <w:pStyle w:val="ListParagraph"/>
        <w:ind w:left="0"/>
        <w:jc w:val="both"/>
        <w:rPr>
          <w:rFonts w:ascii="Segoe UI" w:eastAsiaTheme="minorHAnsi" w:hAnsi="Segoe UI" w:cs="Segoe UI"/>
          <w:color w:val="000000"/>
          <w:sz w:val="24"/>
          <w:szCs w:val="22"/>
          <w:shd w:val="clear" w:color="auto" w:fill="FFFFFF"/>
        </w:rPr>
      </w:pPr>
      <w:r w:rsidRPr="00906D9F">
        <w:rPr>
          <w:rFonts w:ascii="Segoe UI" w:eastAsiaTheme="minorHAnsi" w:hAnsi="Segoe UI" w:cs="Segoe UI"/>
          <w:noProof/>
          <w:color w:val="000000"/>
          <w:sz w:val="24"/>
          <w:szCs w:val="22"/>
          <w:shd w:val="clear" w:color="auto" w:fill="FFFFFF"/>
        </w:rPr>
        <w:drawing>
          <wp:inline distT="0" distB="0" distL="0" distR="0" wp14:anchorId="7F6A2713" wp14:editId="14AA0A7E">
            <wp:extent cx="5846290" cy="2661279"/>
            <wp:effectExtent l="133350" t="114300" r="154940" b="15875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46290" cy="26612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A848B" w14:textId="77777777" w:rsidR="00906D9F" w:rsidRPr="00906D9F" w:rsidRDefault="00906D9F" w:rsidP="00906D9F">
      <w:pPr>
        <w:pStyle w:val="ListParagraph"/>
        <w:ind w:left="0"/>
        <w:jc w:val="both"/>
        <w:rPr>
          <w:rFonts w:ascii="Segoe UI" w:eastAsiaTheme="minorHAnsi" w:hAnsi="Segoe UI" w:cs="Segoe UI"/>
          <w:color w:val="000000"/>
          <w:sz w:val="24"/>
          <w:szCs w:val="22"/>
          <w:shd w:val="clear" w:color="auto" w:fill="FFFFFF"/>
        </w:rPr>
      </w:pPr>
    </w:p>
    <w:p w14:paraId="011B9E1B" w14:textId="77777777" w:rsidR="00906D9F" w:rsidRDefault="00906D9F" w:rsidP="00906D9F">
      <w:pPr>
        <w:jc w:val="both"/>
        <w:rPr>
          <w:rFonts w:asciiTheme="majorHAnsi" w:hAnsiTheme="majorHAnsi" w:cstheme="majorHAnsi"/>
          <w:b/>
          <w:sz w:val="28"/>
          <w:szCs w:val="28"/>
        </w:rPr>
      </w:pPr>
    </w:p>
    <w:p w14:paraId="4EFD6916" w14:textId="5F8C6BD7" w:rsidR="003627DE" w:rsidRDefault="003627DE" w:rsidP="007D0D25">
      <w:pPr>
        <w:pStyle w:val="NoSpacing"/>
        <w:rPr>
          <w:bCs/>
          <w:szCs w:val="24"/>
        </w:rPr>
      </w:pPr>
    </w:p>
    <w:p w14:paraId="2912052D" w14:textId="77777777" w:rsidR="00906D9F" w:rsidRPr="003627DE" w:rsidRDefault="00906D9F" w:rsidP="007D0D25">
      <w:pPr>
        <w:pStyle w:val="NoSpacing"/>
        <w:rPr>
          <w:bCs/>
          <w:szCs w:val="24"/>
        </w:rPr>
      </w:pPr>
    </w:p>
    <w:p w14:paraId="4A53D292" w14:textId="50B2B950" w:rsidR="007D0D25" w:rsidRPr="00336634" w:rsidRDefault="00336634" w:rsidP="00336634">
      <w:pPr>
        <w:pStyle w:val="NoSpacing"/>
        <w:numPr>
          <w:ilvl w:val="0"/>
          <w:numId w:val="32"/>
        </w:numPr>
        <w:pBdr>
          <w:bottom w:val="single" w:sz="12" w:space="1" w:color="0082C8"/>
        </w:pBdr>
        <w:outlineLvl w:val="0"/>
        <w:rPr>
          <w:rFonts w:cs="Segoe UI"/>
          <w:b/>
          <w:sz w:val="32"/>
          <w:szCs w:val="20"/>
        </w:rPr>
      </w:pPr>
      <w:r>
        <w:rPr>
          <w:rFonts w:cs="Segoe UI"/>
          <w:b/>
          <w:sz w:val="32"/>
          <w:szCs w:val="20"/>
        </w:rPr>
        <w:t xml:space="preserve">Configuration on </w:t>
      </w:r>
      <w:r w:rsidR="00C62133">
        <w:rPr>
          <w:rFonts w:cs="Segoe UI"/>
          <w:b/>
          <w:sz w:val="32"/>
          <w:szCs w:val="20"/>
        </w:rPr>
        <w:t>Power BI App</w:t>
      </w:r>
    </w:p>
    <w:p w14:paraId="0CC218BD" w14:textId="77777777" w:rsidR="00165363" w:rsidRDefault="00165363" w:rsidP="00165363">
      <w:pPr>
        <w:pStyle w:val="NoSpacing"/>
      </w:pPr>
    </w:p>
    <w:p w14:paraId="2880FA65"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t xml:space="preserve">After making changes in the analytics view in Azure DevOps open the Azure DevOps Analytics App. When you open the </w:t>
      </w:r>
      <w:proofErr w:type="gramStart"/>
      <w:r w:rsidRPr="00C62133">
        <w:rPr>
          <w:rFonts w:ascii="Segoe UI" w:eastAsiaTheme="minorHAnsi" w:hAnsi="Segoe UI" w:cs="Segoe UI"/>
          <w:color w:val="000000"/>
          <w:sz w:val="24"/>
          <w:szCs w:val="22"/>
          <w:shd w:val="clear" w:color="auto" w:fill="FFFFFF"/>
        </w:rPr>
        <w:t>App</w:t>
      </w:r>
      <w:proofErr w:type="gramEnd"/>
      <w:r w:rsidRPr="00C62133">
        <w:rPr>
          <w:rFonts w:ascii="Segoe UI" w:eastAsiaTheme="minorHAnsi" w:hAnsi="Segoe UI" w:cs="Segoe UI"/>
          <w:color w:val="000000"/>
          <w:sz w:val="24"/>
          <w:szCs w:val="22"/>
          <w:shd w:val="clear" w:color="auto" w:fill="FFFFFF"/>
        </w:rPr>
        <w:t xml:space="preserve"> you have to put the Organization name and Project name correctly into the Parameters to load your Project views.</w:t>
      </w:r>
    </w:p>
    <w:p w14:paraId="7712BC65"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t>Follow the steps given below-</w:t>
      </w:r>
    </w:p>
    <w:p w14:paraId="24D26860" w14:textId="58AB885B" w:rsidR="00C62133" w:rsidRPr="00C62133" w:rsidRDefault="00C62133" w:rsidP="00C62133">
      <w:pPr>
        <w:pStyle w:val="ListParagraph"/>
        <w:numPr>
          <w:ilvl w:val="0"/>
          <w:numId w:val="37"/>
        </w:numPr>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lastRenderedPageBreak/>
        <w:t xml:space="preserve">Sign-in to your Power BI account. </w:t>
      </w:r>
    </w:p>
    <w:p w14:paraId="56D9B330" w14:textId="44E19B4D" w:rsidR="00C62133" w:rsidRPr="00C62133" w:rsidRDefault="00C62133" w:rsidP="00C62133">
      <w:pPr>
        <w:pStyle w:val="ListParagraph"/>
        <w:numPr>
          <w:ilvl w:val="0"/>
          <w:numId w:val="37"/>
        </w:numPr>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t>You may get an error message as below once you are signed in. If you do not get the below error</w:t>
      </w:r>
      <w:r>
        <w:rPr>
          <w:rFonts w:ascii="Segoe UI" w:eastAsiaTheme="minorHAnsi" w:hAnsi="Segoe UI" w:cs="Segoe UI"/>
          <w:color w:val="000000"/>
          <w:sz w:val="24"/>
          <w:szCs w:val="22"/>
          <w:shd w:val="clear" w:color="auto" w:fill="FFFFFF"/>
        </w:rPr>
        <w:t xml:space="preserve"> </w:t>
      </w:r>
      <w:r w:rsidRPr="00C62133">
        <w:rPr>
          <w:rFonts w:ascii="Segoe UI" w:eastAsiaTheme="minorHAnsi" w:hAnsi="Segoe UI" w:cs="Segoe UI"/>
          <w:color w:val="000000"/>
          <w:sz w:val="24"/>
          <w:szCs w:val="22"/>
          <w:shd w:val="clear" w:color="auto" w:fill="FFFFFF"/>
        </w:rPr>
        <w:t>and you get an installation option, please move to step 3.</w:t>
      </w:r>
    </w:p>
    <w:p w14:paraId="1E0FBBBB" w14:textId="77777777" w:rsidR="00C62133" w:rsidRPr="00C62133" w:rsidRDefault="00C62133" w:rsidP="00C62133">
      <w:pPr>
        <w:pStyle w:val="ListParagraph"/>
        <w:jc w:val="both"/>
        <w:rPr>
          <w:rFonts w:ascii="Segoe UI" w:eastAsiaTheme="minorHAnsi" w:hAnsi="Segoe UI" w:cs="Segoe UI"/>
          <w:color w:val="000000"/>
          <w:sz w:val="24"/>
          <w:szCs w:val="22"/>
          <w:shd w:val="clear" w:color="auto" w:fill="FFFFFF"/>
        </w:rPr>
      </w:pPr>
    </w:p>
    <w:p w14:paraId="78BC0C6E"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noProof/>
          <w:color w:val="000000"/>
          <w:sz w:val="24"/>
          <w:szCs w:val="22"/>
          <w:shd w:val="clear" w:color="auto" w:fill="FFFFFF"/>
        </w:rPr>
        <w:drawing>
          <wp:inline distT="0" distB="0" distL="0" distR="0" wp14:anchorId="349F5E12" wp14:editId="5355ABBA">
            <wp:extent cx="5943600" cy="2810510"/>
            <wp:effectExtent l="133350" t="114300" r="133350" b="16129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5943600" cy="2810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35C98D"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p>
    <w:p w14:paraId="67820E25"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t xml:space="preserve">If you do have this error message, then please follow these sub steps – </w:t>
      </w:r>
    </w:p>
    <w:p w14:paraId="03659F2D"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sym w:font="Symbol" w:char="F0B7"/>
      </w:r>
      <w:r w:rsidRPr="00C62133">
        <w:rPr>
          <w:rFonts w:ascii="Segoe UI" w:eastAsiaTheme="minorHAnsi" w:hAnsi="Segoe UI" w:cs="Segoe UI"/>
          <w:color w:val="000000"/>
          <w:sz w:val="24"/>
          <w:szCs w:val="22"/>
          <w:shd w:val="clear" w:color="auto" w:fill="FFFFFF"/>
        </w:rPr>
        <w:t xml:space="preserve"> You need to ask the Power BI service administrator to enable the template app installation permissions.</w:t>
      </w:r>
    </w:p>
    <w:p w14:paraId="6C982CE1"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t xml:space="preserve"> </w:t>
      </w:r>
      <w:r w:rsidRPr="00C62133">
        <w:rPr>
          <w:rFonts w:ascii="Segoe UI" w:eastAsiaTheme="minorHAnsi" w:hAnsi="Segoe UI" w:cs="Segoe UI"/>
          <w:color w:val="000000"/>
          <w:sz w:val="24"/>
          <w:szCs w:val="22"/>
          <w:shd w:val="clear" w:color="auto" w:fill="FFFFFF"/>
        </w:rPr>
        <w:sym w:font="Symbol" w:char="F0B7"/>
      </w:r>
      <w:r w:rsidRPr="00C62133">
        <w:rPr>
          <w:rFonts w:ascii="Segoe UI" w:eastAsiaTheme="minorHAnsi" w:hAnsi="Segoe UI" w:cs="Segoe UI"/>
          <w:color w:val="000000"/>
          <w:sz w:val="24"/>
          <w:szCs w:val="22"/>
          <w:shd w:val="clear" w:color="auto" w:fill="FFFFFF"/>
        </w:rPr>
        <w:t xml:space="preserve"> The administrator can give you the permissions by going over to the Admin Portal on the Power BI Services.</w:t>
      </w:r>
    </w:p>
    <w:p w14:paraId="24FEA209"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noProof/>
          <w:color w:val="000000"/>
          <w:sz w:val="24"/>
          <w:szCs w:val="22"/>
          <w:shd w:val="clear" w:color="auto" w:fill="FFFFFF"/>
        </w:rPr>
        <w:drawing>
          <wp:inline distT="0" distB="0" distL="0" distR="0" wp14:anchorId="586977EB" wp14:editId="38C3C1A8">
            <wp:extent cx="1537241" cy="2688869"/>
            <wp:effectExtent l="152400" t="114300" r="120650" b="16891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1549963" cy="27111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62133">
        <w:rPr>
          <w:rFonts w:ascii="Segoe UI" w:eastAsiaTheme="minorHAnsi" w:hAnsi="Segoe UI" w:cs="Segoe UI"/>
          <w:color w:val="000000"/>
          <w:sz w:val="24"/>
          <w:szCs w:val="22"/>
          <w:shd w:val="clear" w:color="auto" w:fill="FFFFFF"/>
        </w:rPr>
        <w:tab/>
      </w:r>
      <w:r w:rsidRPr="00C62133">
        <w:rPr>
          <w:rFonts w:ascii="Segoe UI" w:eastAsiaTheme="minorHAnsi" w:hAnsi="Segoe UI" w:cs="Segoe UI"/>
          <w:noProof/>
          <w:color w:val="000000"/>
          <w:sz w:val="24"/>
          <w:szCs w:val="22"/>
          <w:shd w:val="clear" w:color="auto" w:fill="FFFFFF"/>
        </w:rPr>
        <w:drawing>
          <wp:inline distT="0" distB="0" distL="0" distR="0" wp14:anchorId="333571B0" wp14:editId="24574BA6">
            <wp:extent cx="1858395" cy="2679050"/>
            <wp:effectExtent l="0" t="0" r="8890" b="762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1886586" cy="2719689"/>
                    </a:xfrm>
                    <a:prstGeom prst="rect">
                      <a:avLst/>
                    </a:prstGeom>
                  </pic:spPr>
                </pic:pic>
              </a:graphicData>
            </a:graphic>
          </wp:inline>
        </w:drawing>
      </w:r>
    </w:p>
    <w:p w14:paraId="579AF521"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p>
    <w:p w14:paraId="6EBAE63A"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t xml:space="preserve">Once we move into the Admin </w:t>
      </w:r>
      <w:proofErr w:type="gramStart"/>
      <w:r w:rsidRPr="00C62133">
        <w:rPr>
          <w:rFonts w:ascii="Segoe UI" w:eastAsiaTheme="minorHAnsi" w:hAnsi="Segoe UI" w:cs="Segoe UI"/>
          <w:color w:val="000000"/>
          <w:sz w:val="24"/>
          <w:szCs w:val="22"/>
          <w:shd w:val="clear" w:color="auto" w:fill="FFFFFF"/>
        </w:rPr>
        <w:t>Portal</w:t>
      </w:r>
      <w:proofErr w:type="gramEnd"/>
      <w:r w:rsidRPr="00C62133">
        <w:rPr>
          <w:rFonts w:ascii="Segoe UI" w:eastAsiaTheme="minorHAnsi" w:hAnsi="Segoe UI" w:cs="Segoe UI"/>
          <w:color w:val="000000"/>
          <w:sz w:val="24"/>
          <w:szCs w:val="22"/>
          <w:shd w:val="clear" w:color="auto" w:fill="FFFFFF"/>
        </w:rPr>
        <w:t xml:space="preserve"> we should see the same options as the image above. Select ‘Tenant Settings’.</w:t>
      </w:r>
    </w:p>
    <w:p w14:paraId="131F26D9"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noProof/>
          <w:color w:val="000000"/>
          <w:sz w:val="24"/>
          <w:szCs w:val="22"/>
          <w:shd w:val="clear" w:color="auto" w:fill="FFFFFF"/>
        </w:rPr>
        <w:lastRenderedPageBreak/>
        <w:drawing>
          <wp:inline distT="0" distB="0" distL="0" distR="0" wp14:anchorId="43FDE98F" wp14:editId="308850EA">
            <wp:extent cx="2702689" cy="1517664"/>
            <wp:effectExtent l="114300" t="114300" r="154940" b="13970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3"/>
                    <a:stretch>
                      <a:fillRect/>
                    </a:stretch>
                  </pic:blipFill>
                  <pic:spPr>
                    <a:xfrm>
                      <a:off x="0" y="0"/>
                      <a:ext cx="2706604" cy="1519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221C57"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t>With this setting, everyone in your organization will be able to access and install Template Apps. Note - It can take up to 10 minutes for a setting change to take effect for everyone in your tenant.</w:t>
      </w:r>
    </w:p>
    <w:p w14:paraId="10A5F05A"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p>
    <w:p w14:paraId="42488B2E" w14:textId="77777777" w:rsidR="00C62133" w:rsidRDefault="00C62133" w:rsidP="00C62133">
      <w:pPr>
        <w:pStyle w:val="ListParagraph"/>
        <w:numPr>
          <w:ilvl w:val="0"/>
          <w:numId w:val="37"/>
        </w:numPr>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t>Click on Install</w:t>
      </w:r>
    </w:p>
    <w:p w14:paraId="49026FC2" w14:textId="45B16A51" w:rsidR="00C62133" w:rsidRPr="00C62133" w:rsidRDefault="00C62133" w:rsidP="00C62133">
      <w:pPr>
        <w:pStyle w:val="ListParagraph"/>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t xml:space="preserve">  </w:t>
      </w:r>
    </w:p>
    <w:p w14:paraId="7D862EC1"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noProof/>
          <w:color w:val="000000"/>
          <w:sz w:val="24"/>
          <w:szCs w:val="22"/>
          <w:shd w:val="clear" w:color="auto" w:fill="FFFFFF"/>
        </w:rPr>
        <w:drawing>
          <wp:inline distT="0" distB="0" distL="0" distR="0" wp14:anchorId="3B9272AB" wp14:editId="022F5922">
            <wp:extent cx="5943600" cy="2465070"/>
            <wp:effectExtent l="133350" t="114300" r="133350" b="16383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4"/>
                    <a:stretch>
                      <a:fillRect/>
                    </a:stretch>
                  </pic:blipFill>
                  <pic:spPr>
                    <a:xfrm>
                      <a:off x="0" y="0"/>
                      <a:ext cx="5943600" cy="2465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C94AE"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p>
    <w:p w14:paraId="20A0A6B6" w14:textId="2E985E18" w:rsidR="00C62133" w:rsidRPr="00C62133" w:rsidRDefault="00C62133" w:rsidP="00C62133">
      <w:pPr>
        <w:pStyle w:val="ListParagraph"/>
        <w:numPr>
          <w:ilvl w:val="0"/>
          <w:numId w:val="37"/>
        </w:numPr>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t>Your template app will be shown here.</w:t>
      </w:r>
    </w:p>
    <w:p w14:paraId="265E8CCC" w14:textId="77777777" w:rsidR="00C62133" w:rsidRPr="00C62133" w:rsidRDefault="00C62133" w:rsidP="00C62133">
      <w:pPr>
        <w:pStyle w:val="ListParagraph"/>
        <w:jc w:val="both"/>
        <w:rPr>
          <w:rFonts w:ascii="Segoe UI" w:eastAsiaTheme="minorHAnsi" w:hAnsi="Segoe UI" w:cs="Segoe UI"/>
          <w:color w:val="000000"/>
          <w:sz w:val="24"/>
          <w:szCs w:val="22"/>
          <w:shd w:val="clear" w:color="auto" w:fill="FFFFFF"/>
        </w:rPr>
      </w:pPr>
    </w:p>
    <w:p w14:paraId="4E28633E"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noProof/>
          <w:color w:val="000000"/>
          <w:sz w:val="24"/>
          <w:szCs w:val="22"/>
          <w:shd w:val="clear" w:color="auto" w:fill="FFFFFF"/>
        </w:rPr>
        <w:drawing>
          <wp:inline distT="0" distB="0" distL="0" distR="0" wp14:anchorId="1E5E7C07" wp14:editId="3EAEFBB8">
            <wp:extent cx="5518150" cy="2506160"/>
            <wp:effectExtent l="133350" t="114300" r="139700" b="16129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pic:nvPicPr>
                  <pic:blipFill>
                    <a:blip r:embed="rId25"/>
                    <a:stretch>
                      <a:fillRect/>
                    </a:stretch>
                  </pic:blipFill>
                  <pic:spPr>
                    <a:xfrm>
                      <a:off x="0" y="0"/>
                      <a:ext cx="5523887" cy="2508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9545F7" w14:textId="77777777" w:rsidR="00C62133" w:rsidRDefault="00C62133" w:rsidP="00C62133">
      <w:pPr>
        <w:pStyle w:val="ListParagraph"/>
        <w:ind w:left="0"/>
        <w:jc w:val="both"/>
        <w:rPr>
          <w:rFonts w:ascii="Segoe UI" w:eastAsiaTheme="minorHAnsi" w:hAnsi="Segoe UI" w:cs="Segoe UI"/>
          <w:color w:val="000000"/>
          <w:sz w:val="24"/>
          <w:szCs w:val="22"/>
          <w:shd w:val="clear" w:color="auto" w:fill="FFFFFF"/>
        </w:rPr>
      </w:pPr>
    </w:p>
    <w:p w14:paraId="49FF701A" w14:textId="77777777" w:rsidR="00C62133" w:rsidRDefault="00C62133" w:rsidP="00C62133">
      <w:pPr>
        <w:pStyle w:val="ListParagraph"/>
        <w:ind w:left="0"/>
        <w:jc w:val="both"/>
        <w:rPr>
          <w:rFonts w:ascii="Segoe UI" w:eastAsiaTheme="minorHAnsi" w:hAnsi="Segoe UI" w:cs="Segoe UI"/>
          <w:color w:val="000000"/>
          <w:sz w:val="24"/>
          <w:szCs w:val="22"/>
          <w:shd w:val="clear" w:color="auto" w:fill="FFFFFF"/>
        </w:rPr>
      </w:pPr>
    </w:p>
    <w:p w14:paraId="7E74142A" w14:textId="7C20A53A" w:rsidR="00C62133" w:rsidRPr="00E97FB7" w:rsidRDefault="00C62133" w:rsidP="00C62133">
      <w:pPr>
        <w:pStyle w:val="ListParagraph"/>
        <w:numPr>
          <w:ilvl w:val="0"/>
          <w:numId w:val="37"/>
        </w:numPr>
        <w:jc w:val="both"/>
        <w:rPr>
          <w:rFonts w:ascii="Segoe UI" w:eastAsiaTheme="minorHAnsi" w:hAnsi="Segoe UI" w:cs="Segoe UI"/>
          <w:i/>
          <w:iCs/>
          <w:color w:val="000000"/>
          <w:sz w:val="24"/>
          <w:szCs w:val="22"/>
          <w:shd w:val="clear" w:color="auto" w:fill="FFFFFF"/>
        </w:rPr>
      </w:pPr>
      <w:r w:rsidRPr="00C62133">
        <w:rPr>
          <w:rFonts w:ascii="Segoe UI" w:eastAsiaTheme="minorHAnsi" w:hAnsi="Segoe UI" w:cs="Segoe UI"/>
          <w:color w:val="000000"/>
          <w:sz w:val="24"/>
          <w:szCs w:val="22"/>
          <w:shd w:val="clear" w:color="auto" w:fill="FFFFFF"/>
        </w:rPr>
        <w:t>Click on the app and it will open the report. Once you open a report it shows you</w:t>
      </w:r>
      <w:r w:rsidR="00E97FB7">
        <w:rPr>
          <w:rFonts w:ascii="Segoe UI" w:eastAsiaTheme="minorHAnsi" w:hAnsi="Segoe UI" w:cs="Segoe UI"/>
          <w:color w:val="000000"/>
          <w:sz w:val="24"/>
          <w:szCs w:val="22"/>
          <w:shd w:val="clear" w:color="auto" w:fill="FFFFFF"/>
        </w:rPr>
        <w:t xml:space="preserve"> the report with </w:t>
      </w:r>
      <w:r w:rsidR="00E97FB7" w:rsidRPr="00E97FB7">
        <w:rPr>
          <w:rFonts w:ascii="Segoe UI" w:eastAsiaTheme="minorHAnsi" w:hAnsi="Segoe UI" w:cs="Segoe UI"/>
          <w:i/>
          <w:iCs/>
          <w:color w:val="000000"/>
          <w:sz w:val="24"/>
          <w:szCs w:val="22"/>
          <w:shd w:val="clear" w:color="auto" w:fill="FFFFFF"/>
        </w:rPr>
        <w:t>sample data</w:t>
      </w:r>
      <w:r w:rsidRPr="00C62133">
        <w:rPr>
          <w:rFonts w:ascii="Segoe UI" w:eastAsiaTheme="minorHAnsi" w:hAnsi="Segoe UI" w:cs="Segoe UI"/>
          <w:color w:val="000000"/>
          <w:sz w:val="24"/>
          <w:szCs w:val="22"/>
          <w:shd w:val="clear" w:color="auto" w:fill="FFFFFF"/>
        </w:rPr>
        <w:t xml:space="preserve"> </w:t>
      </w:r>
      <w:r w:rsidR="00E97FB7">
        <w:rPr>
          <w:rFonts w:ascii="Segoe UI" w:eastAsiaTheme="minorHAnsi" w:hAnsi="Segoe UI" w:cs="Segoe UI"/>
          <w:color w:val="000000"/>
          <w:sz w:val="24"/>
          <w:szCs w:val="22"/>
          <w:shd w:val="clear" w:color="auto" w:fill="FFFFFF"/>
        </w:rPr>
        <w:t xml:space="preserve">and </w:t>
      </w:r>
      <w:r w:rsidRPr="00C62133">
        <w:rPr>
          <w:rFonts w:ascii="Segoe UI" w:eastAsiaTheme="minorHAnsi" w:hAnsi="Segoe UI" w:cs="Segoe UI"/>
          <w:color w:val="000000"/>
          <w:sz w:val="24"/>
          <w:szCs w:val="22"/>
          <w:shd w:val="clear" w:color="auto" w:fill="FFFFFF"/>
        </w:rPr>
        <w:t xml:space="preserve">warning that </w:t>
      </w:r>
      <w:r w:rsidRPr="00E97FB7">
        <w:rPr>
          <w:rFonts w:ascii="Segoe UI" w:eastAsiaTheme="minorHAnsi" w:hAnsi="Segoe UI" w:cs="Segoe UI"/>
          <w:i/>
          <w:iCs/>
          <w:color w:val="000000"/>
          <w:sz w:val="24"/>
          <w:szCs w:val="22"/>
          <w:shd w:val="clear" w:color="auto" w:fill="FFFFFF"/>
        </w:rPr>
        <w:t>“You’re viewing this app with sample data. Connect your data”</w:t>
      </w:r>
    </w:p>
    <w:p w14:paraId="7CD0ECA9" w14:textId="77777777" w:rsidR="00C62133" w:rsidRPr="00C62133" w:rsidRDefault="00C62133" w:rsidP="00C62133">
      <w:pPr>
        <w:pStyle w:val="ListParagraph"/>
        <w:jc w:val="both"/>
        <w:rPr>
          <w:rFonts w:ascii="Segoe UI" w:eastAsiaTheme="minorHAnsi" w:hAnsi="Segoe UI" w:cs="Segoe UI"/>
          <w:color w:val="000000"/>
          <w:sz w:val="24"/>
          <w:szCs w:val="22"/>
          <w:shd w:val="clear" w:color="auto" w:fill="FFFFFF"/>
        </w:rPr>
      </w:pPr>
    </w:p>
    <w:p w14:paraId="46369CDF" w14:textId="5139EEED" w:rsidR="00C62133" w:rsidRPr="00C62133" w:rsidRDefault="00E97FB7"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noProof/>
          <w:color w:val="000000"/>
          <w:sz w:val="24"/>
          <w:szCs w:val="22"/>
          <w:shd w:val="clear" w:color="auto" w:fill="FFFFFF"/>
        </w:rPr>
        <mc:AlternateContent>
          <mc:Choice Requires="wps">
            <w:drawing>
              <wp:anchor distT="0" distB="0" distL="114300" distR="114300" simplePos="0" relativeHeight="251711488" behindDoc="0" locked="0" layoutInCell="1" allowOverlap="1" wp14:anchorId="10C439A8" wp14:editId="6B14930C">
                <wp:simplePos x="0" y="0"/>
                <wp:positionH relativeFrom="column">
                  <wp:posOffset>1955929</wp:posOffset>
                </wp:positionH>
                <wp:positionV relativeFrom="paragraph">
                  <wp:posOffset>731400</wp:posOffset>
                </wp:positionV>
                <wp:extent cx="357505" cy="317500"/>
                <wp:effectExtent l="0" t="0" r="23495" b="25400"/>
                <wp:wrapNone/>
                <wp:docPr id="71" name="Oval 71"/>
                <wp:cNvGraphicFramePr/>
                <a:graphic xmlns:a="http://schemas.openxmlformats.org/drawingml/2006/main">
                  <a:graphicData uri="http://schemas.microsoft.com/office/word/2010/wordprocessingShape">
                    <wps:wsp>
                      <wps:cNvSpPr/>
                      <wps:spPr>
                        <a:xfrm>
                          <a:off x="0" y="0"/>
                          <a:ext cx="357505" cy="31750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F5A327" w14:textId="77777777" w:rsidR="00C62133" w:rsidRPr="00ED663D" w:rsidRDefault="00C62133" w:rsidP="00C62133">
                            <w:pPr>
                              <w:jc w:val="center"/>
                              <w:rPr>
                                <w:b/>
                                <w:color w:val="000000" w:themeColor="text1"/>
                                <w:sz w:val="18"/>
                                <w:szCs w:val="18"/>
                              </w:rPr>
                            </w:pPr>
                            <w:r>
                              <w:rPr>
                                <w:b/>
                                <w:color w:val="000000" w:themeColor="text1"/>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439A8" id="Oval 71" o:spid="_x0000_s1030" style="position:absolute;left:0;text-align:left;margin-left:154pt;margin-top:57.6pt;width:28.15pt;height: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" fillcolor="yellow" strokecolor="#1f4d78 [1604]" strokeweight="1pt">
                <v:stroke joinstyle="miter"/>
                <v:textbox>
                  <w:txbxContent>
                    <w:p w14:paraId="56F5A327" w14:textId="77777777" w:rsidR="00C62133" w:rsidRPr="00ED663D" w:rsidRDefault="00C62133" w:rsidP="00C62133">
                      <w:pPr>
                        <w:jc w:val="center"/>
                        <w:rPr>
                          <w:b/>
                          <w:color w:val="000000" w:themeColor="text1"/>
                          <w:sz w:val="18"/>
                          <w:szCs w:val="18"/>
                        </w:rPr>
                      </w:pPr>
                      <w:r>
                        <w:rPr>
                          <w:b/>
                          <w:color w:val="000000" w:themeColor="text1"/>
                          <w:sz w:val="18"/>
                          <w:szCs w:val="18"/>
                        </w:rPr>
                        <w:t>1</w:t>
                      </w:r>
                    </w:p>
                  </w:txbxContent>
                </v:textbox>
              </v:oval>
            </w:pict>
          </mc:Fallback>
        </mc:AlternateContent>
      </w:r>
      <w:r w:rsidRPr="00C62133">
        <w:rPr>
          <w:rFonts w:ascii="Segoe UI" w:eastAsiaTheme="minorHAnsi" w:hAnsi="Segoe UI" w:cs="Segoe UI"/>
          <w:noProof/>
          <w:color w:val="000000"/>
          <w:sz w:val="24"/>
          <w:szCs w:val="22"/>
          <w:shd w:val="clear" w:color="auto" w:fill="FFFFFF"/>
        </w:rPr>
        <mc:AlternateContent>
          <mc:Choice Requires="wps">
            <w:drawing>
              <wp:anchor distT="0" distB="0" distL="114300" distR="114300" simplePos="0" relativeHeight="251710464" behindDoc="0" locked="0" layoutInCell="1" allowOverlap="1" wp14:anchorId="18B79CF0" wp14:editId="66C96E6D">
                <wp:simplePos x="0" y="0"/>
                <wp:positionH relativeFrom="margin">
                  <wp:posOffset>2193227</wp:posOffset>
                </wp:positionH>
                <wp:positionV relativeFrom="paragraph">
                  <wp:posOffset>619818</wp:posOffset>
                </wp:positionV>
                <wp:extent cx="325120" cy="230465"/>
                <wp:effectExtent l="19050" t="38100" r="36830" b="17780"/>
                <wp:wrapNone/>
                <wp:docPr id="70" name="Straight Arrow Connector 70"/>
                <wp:cNvGraphicFramePr/>
                <a:graphic xmlns:a="http://schemas.openxmlformats.org/drawingml/2006/main">
                  <a:graphicData uri="http://schemas.microsoft.com/office/word/2010/wordprocessingShape">
                    <wps:wsp>
                      <wps:cNvCnPr/>
                      <wps:spPr>
                        <a:xfrm flipV="1">
                          <a:off x="0" y="0"/>
                          <a:ext cx="325120" cy="2304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2A1F3" id="Straight Arrow Connector 70" o:spid="_x0000_s1026" type="#_x0000_t32" style="position:absolute;margin-left:172.7pt;margin-top:48.8pt;width:25.6pt;height:18.15pt;flip: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" strokecolor="black [3213]" strokeweight="2.25pt">
                <v:stroke endarrow="block" joinstyle="miter"/>
                <w10:wrap anchorx="margin"/>
              </v:shape>
            </w:pict>
          </mc:Fallback>
        </mc:AlternateContent>
      </w:r>
      <w:r w:rsidRPr="00C62133">
        <w:rPr>
          <w:rFonts w:ascii="Segoe UI" w:eastAsiaTheme="minorHAnsi" w:hAnsi="Segoe UI" w:cs="Segoe UI"/>
          <w:noProof/>
          <w:color w:val="000000"/>
          <w:sz w:val="24"/>
          <w:szCs w:val="22"/>
          <w:shd w:val="clear" w:color="auto" w:fill="FFFFFF"/>
        </w:rPr>
        <mc:AlternateContent>
          <mc:Choice Requires="wps">
            <w:drawing>
              <wp:anchor distT="0" distB="0" distL="114300" distR="114300" simplePos="0" relativeHeight="251709440" behindDoc="0" locked="0" layoutInCell="1" allowOverlap="1" wp14:anchorId="259BF5A9" wp14:editId="49D4B090">
                <wp:simplePos x="0" y="0"/>
                <wp:positionH relativeFrom="column">
                  <wp:posOffset>1226403</wp:posOffset>
                </wp:positionH>
                <wp:positionV relativeFrom="paragraph">
                  <wp:posOffset>456756</wp:posOffset>
                </wp:positionV>
                <wp:extent cx="1545221" cy="144683"/>
                <wp:effectExtent l="0" t="0" r="17145" b="27305"/>
                <wp:wrapNone/>
                <wp:docPr id="55" name="Rectangle 55"/>
                <wp:cNvGraphicFramePr/>
                <a:graphic xmlns:a="http://schemas.openxmlformats.org/drawingml/2006/main">
                  <a:graphicData uri="http://schemas.microsoft.com/office/word/2010/wordprocessingShape">
                    <wps:wsp>
                      <wps:cNvSpPr/>
                      <wps:spPr>
                        <a:xfrm>
                          <a:off x="0" y="0"/>
                          <a:ext cx="1545221" cy="144683"/>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2AA72" id="Rectangle 55" o:spid="_x0000_s1026" style="position:absolute;margin-left:96.55pt;margin-top:35.95pt;width:121.65pt;height:11.4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" filled="f" strokecolor="#ed7d31 [3205]" strokeweight="1.5pt"/>
            </w:pict>
          </mc:Fallback>
        </mc:AlternateContent>
      </w:r>
      <w:r w:rsidR="00C62133" w:rsidRPr="00C62133">
        <w:rPr>
          <w:rFonts w:ascii="Segoe UI" w:eastAsiaTheme="minorHAnsi" w:hAnsi="Segoe UI" w:cs="Segoe UI"/>
          <w:color w:val="000000"/>
          <w:sz w:val="24"/>
          <w:szCs w:val="22"/>
          <w:shd w:val="clear" w:color="auto" w:fill="FFFFFF"/>
        </w:rPr>
        <w:t xml:space="preserve">  </w:t>
      </w:r>
      <w:r w:rsidR="00C62133" w:rsidRPr="00C62133">
        <w:rPr>
          <w:rFonts w:ascii="Segoe UI" w:eastAsiaTheme="minorHAnsi" w:hAnsi="Segoe UI" w:cs="Segoe UI"/>
          <w:noProof/>
          <w:color w:val="000000"/>
          <w:sz w:val="24"/>
          <w:szCs w:val="22"/>
          <w:shd w:val="clear" w:color="auto" w:fill="FFFFFF"/>
        </w:rPr>
        <w:drawing>
          <wp:inline distT="0" distB="0" distL="0" distR="0" wp14:anchorId="15B4EAFA" wp14:editId="25F1EA57">
            <wp:extent cx="5943481" cy="2639027"/>
            <wp:effectExtent l="133350" t="114300" r="114935" b="161925"/>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5054" b="6038"/>
                    <a:stretch/>
                  </pic:blipFill>
                  <pic:spPr bwMode="auto">
                    <a:xfrm>
                      <a:off x="0" y="0"/>
                      <a:ext cx="5943600" cy="2639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82CFC8A" w14:textId="169C9C74" w:rsidR="00C62133" w:rsidRDefault="00C62133" w:rsidP="00C62133">
      <w:pPr>
        <w:pStyle w:val="ListParagraph"/>
        <w:ind w:left="0"/>
        <w:jc w:val="both"/>
        <w:rPr>
          <w:rFonts w:ascii="Segoe UI" w:eastAsiaTheme="minorHAnsi" w:hAnsi="Segoe UI" w:cs="Segoe UI"/>
          <w:color w:val="000000"/>
          <w:sz w:val="24"/>
          <w:szCs w:val="22"/>
          <w:shd w:val="clear" w:color="auto" w:fill="FFFFFF"/>
        </w:rPr>
      </w:pPr>
    </w:p>
    <w:p w14:paraId="112AC478"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p>
    <w:p w14:paraId="30E118B2" w14:textId="70B6729C" w:rsidR="00C62133" w:rsidRDefault="00C62133" w:rsidP="00C62133">
      <w:pPr>
        <w:pStyle w:val="ListParagraph"/>
        <w:numPr>
          <w:ilvl w:val="0"/>
          <w:numId w:val="37"/>
        </w:numPr>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t xml:space="preserve">Click on “Connect your data” and it will </w:t>
      </w:r>
      <w:r w:rsidR="00D26B35">
        <w:rPr>
          <w:rFonts w:ascii="Segoe UI" w:eastAsiaTheme="minorHAnsi" w:hAnsi="Segoe UI" w:cs="Segoe UI"/>
          <w:color w:val="000000"/>
          <w:sz w:val="24"/>
          <w:szCs w:val="22"/>
          <w:shd w:val="clear" w:color="auto" w:fill="FFFFFF"/>
        </w:rPr>
        <w:t>show you following dialogue box</w:t>
      </w:r>
      <w:r w:rsidRPr="00C62133">
        <w:rPr>
          <w:rFonts w:ascii="Segoe UI" w:eastAsiaTheme="minorHAnsi" w:hAnsi="Segoe UI" w:cs="Segoe UI"/>
          <w:color w:val="000000"/>
          <w:sz w:val="24"/>
          <w:szCs w:val="22"/>
          <w:shd w:val="clear" w:color="auto" w:fill="FFFFFF"/>
        </w:rPr>
        <w:t xml:space="preserve"> for editing parameter.</w:t>
      </w:r>
    </w:p>
    <w:p w14:paraId="467D20FB"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p>
    <w:p w14:paraId="49671F7D"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noProof/>
          <w:color w:val="000000"/>
          <w:sz w:val="24"/>
          <w:szCs w:val="22"/>
          <w:shd w:val="clear" w:color="auto" w:fill="FFFFFF"/>
        </w:rPr>
        <w:drawing>
          <wp:inline distT="0" distB="0" distL="0" distR="0" wp14:anchorId="212A27F9" wp14:editId="449F86F5">
            <wp:extent cx="2914650" cy="2665895"/>
            <wp:effectExtent l="133350" t="114300" r="133350" b="17272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5607" t="14539" r="25336" b="5708"/>
                    <a:stretch/>
                  </pic:blipFill>
                  <pic:spPr bwMode="auto">
                    <a:xfrm>
                      <a:off x="0" y="0"/>
                      <a:ext cx="2915733" cy="26668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42FE43E"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br w:type="page"/>
      </w:r>
    </w:p>
    <w:p w14:paraId="0C53CC3C"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p>
    <w:p w14:paraId="05CEC5A2" w14:textId="35857C72" w:rsidR="00C62133" w:rsidRDefault="00C62133" w:rsidP="00C62133">
      <w:pPr>
        <w:pStyle w:val="ListParagraph"/>
        <w:numPr>
          <w:ilvl w:val="0"/>
          <w:numId w:val="37"/>
        </w:numPr>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t>Type your Project Name and Organization and click on Next.</w:t>
      </w:r>
    </w:p>
    <w:p w14:paraId="5D03F51C" w14:textId="77777777" w:rsidR="00C62133" w:rsidRPr="00C62133" w:rsidRDefault="00C62133" w:rsidP="00C62133">
      <w:pPr>
        <w:pStyle w:val="ListParagraph"/>
        <w:jc w:val="both"/>
        <w:rPr>
          <w:rFonts w:ascii="Segoe UI" w:eastAsiaTheme="minorHAnsi" w:hAnsi="Segoe UI" w:cs="Segoe UI"/>
          <w:color w:val="000000"/>
          <w:sz w:val="24"/>
          <w:szCs w:val="22"/>
          <w:shd w:val="clear" w:color="auto" w:fill="FFFFFF"/>
        </w:rPr>
      </w:pPr>
    </w:p>
    <w:p w14:paraId="6880954A" w14:textId="4CEA4F5C" w:rsid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noProof/>
          <w:color w:val="000000"/>
          <w:sz w:val="24"/>
          <w:szCs w:val="22"/>
          <w:shd w:val="clear" w:color="auto" w:fill="FFFFFF"/>
        </w:rPr>
        <w:drawing>
          <wp:inline distT="0" distB="0" distL="0" distR="0" wp14:anchorId="2C2707AF" wp14:editId="7AB3BF81">
            <wp:extent cx="2908801" cy="2730411"/>
            <wp:effectExtent l="133350" t="114300" r="120650" b="16573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5820" t="13805" r="25227" b="5448"/>
                    <a:stretch/>
                  </pic:blipFill>
                  <pic:spPr bwMode="auto">
                    <a:xfrm>
                      <a:off x="0" y="0"/>
                      <a:ext cx="2909545" cy="2731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3F354B0"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p>
    <w:p w14:paraId="27EC35FD" w14:textId="1EDDE198" w:rsidR="00C62133" w:rsidRPr="00C62133" w:rsidRDefault="00C62133" w:rsidP="00C62133">
      <w:pPr>
        <w:pStyle w:val="ListParagraph"/>
        <w:numPr>
          <w:ilvl w:val="0"/>
          <w:numId w:val="37"/>
        </w:numPr>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t>Authenticate yourself and connect to the project.</w:t>
      </w:r>
    </w:p>
    <w:p w14:paraId="2BDFF949"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p>
    <w:p w14:paraId="2ED3F771" w14:textId="27C97F9A" w:rsid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noProof/>
          <w:color w:val="000000"/>
          <w:sz w:val="24"/>
          <w:szCs w:val="22"/>
          <w:shd w:val="clear" w:color="auto" w:fill="FFFFFF"/>
        </w:rPr>
        <w:drawing>
          <wp:inline distT="0" distB="0" distL="0" distR="0" wp14:anchorId="791298A0" wp14:editId="4FA7094D">
            <wp:extent cx="2870064" cy="2653679"/>
            <wp:effectExtent l="133350" t="114300" r="102235" b="165735"/>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6145" t="14727" r="25551" b="5888"/>
                    <a:stretch/>
                  </pic:blipFill>
                  <pic:spPr bwMode="auto">
                    <a:xfrm>
                      <a:off x="0" y="0"/>
                      <a:ext cx="2871001" cy="26545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831065E" w14:textId="77777777" w:rsidR="00C62133"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p>
    <w:p w14:paraId="26E76454" w14:textId="377FA543" w:rsidR="00C62133" w:rsidRPr="00C62133" w:rsidRDefault="00C62133" w:rsidP="00C62133">
      <w:pPr>
        <w:pStyle w:val="ListParagraph"/>
        <w:numPr>
          <w:ilvl w:val="0"/>
          <w:numId w:val="37"/>
        </w:numPr>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t xml:space="preserve">Once </w:t>
      </w:r>
      <w:r w:rsidR="00D26B35">
        <w:rPr>
          <w:rFonts w:ascii="Segoe UI" w:eastAsiaTheme="minorHAnsi" w:hAnsi="Segoe UI" w:cs="Segoe UI"/>
          <w:color w:val="000000"/>
          <w:sz w:val="24"/>
          <w:szCs w:val="22"/>
          <w:shd w:val="clear" w:color="auto" w:fill="FFFFFF"/>
        </w:rPr>
        <w:t xml:space="preserve">the </w:t>
      </w:r>
      <w:r w:rsidRPr="00C62133">
        <w:rPr>
          <w:rFonts w:ascii="Segoe UI" w:eastAsiaTheme="minorHAnsi" w:hAnsi="Segoe UI" w:cs="Segoe UI"/>
          <w:color w:val="000000"/>
          <w:sz w:val="24"/>
          <w:szCs w:val="22"/>
          <w:shd w:val="clear" w:color="auto" w:fill="FFFFFF"/>
        </w:rPr>
        <w:t xml:space="preserve">authentication process is done, report data will be </w:t>
      </w:r>
      <w:proofErr w:type="gramStart"/>
      <w:r w:rsidRPr="00C62133">
        <w:rPr>
          <w:rFonts w:ascii="Segoe UI" w:eastAsiaTheme="minorHAnsi" w:hAnsi="Segoe UI" w:cs="Segoe UI"/>
          <w:color w:val="000000"/>
          <w:sz w:val="24"/>
          <w:szCs w:val="22"/>
          <w:shd w:val="clear" w:color="auto" w:fill="FFFFFF"/>
        </w:rPr>
        <w:t>refreshed</w:t>
      </w:r>
      <w:proofErr w:type="gramEnd"/>
      <w:r w:rsidR="00D26B35">
        <w:rPr>
          <w:rFonts w:ascii="Segoe UI" w:eastAsiaTheme="minorHAnsi" w:hAnsi="Segoe UI" w:cs="Segoe UI"/>
          <w:color w:val="000000"/>
          <w:sz w:val="24"/>
          <w:szCs w:val="22"/>
          <w:shd w:val="clear" w:color="auto" w:fill="FFFFFF"/>
        </w:rPr>
        <w:t xml:space="preserve"> and it will show the actual data instead of sample data.</w:t>
      </w:r>
    </w:p>
    <w:p w14:paraId="500FD3ED" w14:textId="72F1C26F" w:rsidR="00146D42" w:rsidRPr="00C62133" w:rsidRDefault="00C62133" w:rsidP="00C62133">
      <w:pPr>
        <w:pStyle w:val="ListParagraph"/>
        <w:ind w:left="0"/>
        <w:jc w:val="both"/>
        <w:rPr>
          <w:rFonts w:ascii="Segoe UI" w:eastAsiaTheme="minorHAnsi" w:hAnsi="Segoe UI" w:cs="Segoe UI"/>
          <w:color w:val="000000"/>
          <w:sz w:val="24"/>
          <w:szCs w:val="22"/>
          <w:shd w:val="clear" w:color="auto" w:fill="FFFFFF"/>
        </w:rPr>
      </w:pPr>
      <w:r w:rsidRPr="00C62133">
        <w:rPr>
          <w:rFonts w:ascii="Segoe UI" w:eastAsiaTheme="minorHAnsi" w:hAnsi="Segoe UI" w:cs="Segoe UI"/>
          <w:color w:val="000000"/>
          <w:sz w:val="24"/>
          <w:szCs w:val="22"/>
          <w:shd w:val="clear" w:color="auto" w:fill="FFFFFF"/>
        </w:rPr>
        <w:br w:type="page"/>
      </w:r>
    </w:p>
    <w:p w14:paraId="16B88FC5" w14:textId="77777777" w:rsidR="00A27D21" w:rsidRDefault="00A27D21" w:rsidP="00165363">
      <w:pPr>
        <w:pStyle w:val="NoSpacing"/>
      </w:pPr>
    </w:p>
    <w:p w14:paraId="5D56191C" w14:textId="515A146B" w:rsidR="007D0D25" w:rsidRDefault="00336634" w:rsidP="007D0D25">
      <w:pPr>
        <w:pStyle w:val="NoSpacing"/>
        <w:pBdr>
          <w:bottom w:val="single" w:sz="12" w:space="1" w:color="0082C8"/>
        </w:pBdr>
        <w:outlineLvl w:val="0"/>
        <w:rPr>
          <w:rFonts w:cs="Segoe UI"/>
          <w:b/>
          <w:sz w:val="32"/>
          <w:szCs w:val="20"/>
        </w:rPr>
      </w:pPr>
      <w:bookmarkStart w:id="2" w:name="_Toc89335612"/>
      <w:r>
        <w:rPr>
          <w:rFonts w:cs="Segoe UI"/>
          <w:b/>
          <w:sz w:val="32"/>
          <w:szCs w:val="20"/>
        </w:rPr>
        <w:t>5</w:t>
      </w:r>
      <w:r w:rsidR="007D0D25">
        <w:rPr>
          <w:rFonts w:cs="Segoe UI"/>
          <w:b/>
          <w:sz w:val="32"/>
          <w:szCs w:val="20"/>
        </w:rPr>
        <w:tab/>
      </w:r>
      <w:bookmarkEnd w:id="2"/>
      <w:r>
        <w:rPr>
          <w:rFonts w:cs="Segoe UI"/>
          <w:b/>
          <w:sz w:val="32"/>
          <w:szCs w:val="20"/>
        </w:rPr>
        <w:t>Best Practices &amp; Steps</w:t>
      </w:r>
    </w:p>
    <w:p w14:paraId="7E6E98B4" w14:textId="77777777" w:rsidR="003D4A39" w:rsidRDefault="003D4A39" w:rsidP="007D0D25">
      <w:pPr>
        <w:pStyle w:val="NoSpacing"/>
        <w:rPr>
          <w:b/>
          <w:szCs w:val="24"/>
        </w:rPr>
      </w:pPr>
    </w:p>
    <w:p w14:paraId="0703C4E3" w14:textId="77777777" w:rsidR="00336634" w:rsidRPr="00336634" w:rsidRDefault="00336634" w:rsidP="00336634">
      <w:pPr>
        <w:jc w:val="both"/>
        <w:rPr>
          <w:rFonts w:cs="Segoe UI"/>
          <w:color w:val="000000"/>
          <w:shd w:val="clear" w:color="auto" w:fill="FFFFFF"/>
        </w:rPr>
      </w:pPr>
      <w:r w:rsidRPr="00336634">
        <w:rPr>
          <w:rFonts w:cs="Segoe UI"/>
          <w:color w:val="000000"/>
          <w:shd w:val="clear" w:color="auto" w:fill="FFFFFF"/>
        </w:rPr>
        <w:t>For getting the best results you should follow some steps from the start of the project.</w:t>
      </w:r>
    </w:p>
    <w:p w14:paraId="36A4EB58" w14:textId="72CBB785" w:rsidR="00336634" w:rsidRPr="00336634" w:rsidRDefault="00336634" w:rsidP="00336634">
      <w:pPr>
        <w:pStyle w:val="ListParagraph"/>
        <w:numPr>
          <w:ilvl w:val="0"/>
          <w:numId w:val="36"/>
        </w:numPr>
        <w:spacing w:after="200" w:line="276" w:lineRule="auto"/>
        <w:jc w:val="both"/>
        <w:rPr>
          <w:rFonts w:ascii="Segoe UI" w:eastAsiaTheme="minorHAnsi" w:hAnsi="Segoe UI" w:cs="Segoe UI"/>
          <w:color w:val="000000"/>
          <w:sz w:val="24"/>
          <w:szCs w:val="22"/>
          <w:shd w:val="clear" w:color="auto" w:fill="FFFFFF"/>
        </w:rPr>
      </w:pPr>
      <w:r w:rsidRPr="00336634">
        <w:rPr>
          <w:rFonts w:ascii="Segoe UI" w:eastAsiaTheme="minorHAnsi" w:hAnsi="Segoe UI" w:cs="Segoe UI"/>
          <w:color w:val="000000"/>
          <w:sz w:val="24"/>
          <w:szCs w:val="22"/>
          <w:shd w:val="clear" w:color="auto" w:fill="FFFFFF"/>
        </w:rPr>
        <w:t>Make proper sprints and add correct sprint dates.</w:t>
      </w:r>
    </w:p>
    <w:p w14:paraId="6FE55AC2" w14:textId="77777777" w:rsidR="00336634" w:rsidRPr="00336634" w:rsidRDefault="00336634" w:rsidP="00336634">
      <w:pPr>
        <w:pStyle w:val="ListParagraph"/>
        <w:numPr>
          <w:ilvl w:val="0"/>
          <w:numId w:val="36"/>
        </w:numPr>
        <w:spacing w:after="200" w:line="276" w:lineRule="auto"/>
        <w:jc w:val="both"/>
        <w:rPr>
          <w:rFonts w:ascii="Segoe UI" w:eastAsiaTheme="minorHAnsi" w:hAnsi="Segoe UI" w:cs="Segoe UI"/>
          <w:color w:val="000000"/>
          <w:sz w:val="24"/>
          <w:szCs w:val="22"/>
          <w:shd w:val="clear" w:color="auto" w:fill="FFFFFF"/>
        </w:rPr>
      </w:pPr>
      <w:r w:rsidRPr="00336634">
        <w:rPr>
          <w:rFonts w:ascii="Segoe UI" w:eastAsiaTheme="minorHAnsi" w:hAnsi="Segoe UI" w:cs="Segoe UI"/>
          <w:color w:val="000000"/>
          <w:sz w:val="24"/>
          <w:szCs w:val="22"/>
          <w:shd w:val="clear" w:color="auto" w:fill="FFFFFF"/>
        </w:rPr>
        <w:t>Create stories and tasks also put Assigned to members and estimated hours for the task</w:t>
      </w:r>
    </w:p>
    <w:p w14:paraId="4CD7A715" w14:textId="77777777" w:rsidR="00336634" w:rsidRPr="00336634" w:rsidRDefault="00336634" w:rsidP="00336634">
      <w:pPr>
        <w:pStyle w:val="ListParagraph"/>
        <w:numPr>
          <w:ilvl w:val="0"/>
          <w:numId w:val="36"/>
        </w:numPr>
        <w:spacing w:after="200" w:line="276" w:lineRule="auto"/>
        <w:jc w:val="both"/>
        <w:rPr>
          <w:rFonts w:ascii="Segoe UI" w:eastAsiaTheme="minorHAnsi" w:hAnsi="Segoe UI" w:cs="Segoe UI"/>
          <w:color w:val="000000"/>
          <w:sz w:val="24"/>
          <w:szCs w:val="22"/>
          <w:shd w:val="clear" w:color="auto" w:fill="FFFFFF"/>
        </w:rPr>
      </w:pPr>
      <w:r w:rsidRPr="00336634">
        <w:rPr>
          <w:rFonts w:ascii="Segoe UI" w:eastAsiaTheme="minorHAnsi" w:hAnsi="Segoe UI" w:cs="Segoe UI"/>
          <w:color w:val="000000"/>
          <w:sz w:val="24"/>
          <w:szCs w:val="22"/>
          <w:shd w:val="clear" w:color="auto" w:fill="FFFFFF"/>
        </w:rPr>
        <w:t>Most important update the worked hours regularly for sprint analysis.</w:t>
      </w:r>
    </w:p>
    <w:p w14:paraId="0831ABF8" w14:textId="77777777" w:rsidR="00336634" w:rsidRPr="00336634" w:rsidRDefault="00336634" w:rsidP="00336634">
      <w:pPr>
        <w:pStyle w:val="ListParagraph"/>
        <w:numPr>
          <w:ilvl w:val="0"/>
          <w:numId w:val="36"/>
        </w:numPr>
        <w:spacing w:after="200" w:line="276" w:lineRule="auto"/>
        <w:jc w:val="both"/>
        <w:rPr>
          <w:rFonts w:ascii="Segoe UI" w:eastAsiaTheme="minorHAnsi" w:hAnsi="Segoe UI" w:cs="Segoe UI"/>
          <w:color w:val="000000"/>
          <w:sz w:val="24"/>
          <w:szCs w:val="22"/>
          <w:shd w:val="clear" w:color="auto" w:fill="FFFFFF"/>
        </w:rPr>
      </w:pPr>
      <w:r w:rsidRPr="00336634">
        <w:rPr>
          <w:rFonts w:ascii="Segoe UI" w:eastAsiaTheme="minorHAnsi" w:hAnsi="Segoe UI" w:cs="Segoe UI"/>
          <w:color w:val="000000"/>
          <w:sz w:val="24"/>
          <w:szCs w:val="22"/>
          <w:shd w:val="clear" w:color="auto" w:fill="FFFFFF"/>
        </w:rPr>
        <w:t>Also, remember to close the task and story after completion.</w:t>
      </w:r>
    </w:p>
    <w:p w14:paraId="749F0CAD" w14:textId="77777777" w:rsidR="00336634" w:rsidRPr="00336634" w:rsidRDefault="00336634" w:rsidP="00336634">
      <w:pPr>
        <w:jc w:val="both"/>
        <w:rPr>
          <w:rFonts w:cs="Segoe UI"/>
          <w:color w:val="000000"/>
          <w:shd w:val="clear" w:color="auto" w:fill="FFFFFF"/>
        </w:rPr>
      </w:pPr>
    </w:p>
    <w:p w14:paraId="14B642E9" w14:textId="2221F4FC" w:rsidR="00336634" w:rsidRPr="00336634" w:rsidRDefault="00336634" w:rsidP="00336634">
      <w:pPr>
        <w:pStyle w:val="ListParagraph"/>
        <w:numPr>
          <w:ilvl w:val="0"/>
          <w:numId w:val="35"/>
        </w:numPr>
        <w:spacing w:after="200" w:line="276" w:lineRule="auto"/>
        <w:ind w:left="360"/>
        <w:jc w:val="both"/>
        <w:rPr>
          <w:rFonts w:ascii="Segoe UI" w:eastAsiaTheme="minorHAnsi" w:hAnsi="Segoe UI" w:cs="Segoe UI"/>
          <w:color w:val="000000"/>
          <w:sz w:val="24"/>
          <w:szCs w:val="22"/>
          <w:shd w:val="clear" w:color="auto" w:fill="FFFFFF"/>
        </w:rPr>
      </w:pPr>
      <w:r w:rsidRPr="00336634">
        <w:rPr>
          <w:rFonts w:ascii="Segoe UI" w:eastAsiaTheme="minorHAnsi" w:hAnsi="Segoe UI" w:cs="Segoe UI"/>
          <w:color w:val="000000"/>
          <w:sz w:val="24"/>
          <w:szCs w:val="22"/>
          <w:shd w:val="clear" w:color="auto" w:fill="FFFFFF"/>
        </w:rPr>
        <w:t>Create Sprints with the right Sprint dates mentioned. Below are the steps to add Sprints in DevOps</w:t>
      </w:r>
      <w:r>
        <w:rPr>
          <w:rFonts w:ascii="Segoe UI" w:eastAsiaTheme="minorHAnsi" w:hAnsi="Segoe UI" w:cs="Segoe UI"/>
          <w:color w:val="000000"/>
          <w:sz w:val="24"/>
          <w:szCs w:val="22"/>
          <w:shd w:val="clear" w:color="auto" w:fill="FFFFFF"/>
        </w:rPr>
        <w:t>-</w:t>
      </w:r>
    </w:p>
    <w:p w14:paraId="2F319413" w14:textId="628C048B" w:rsidR="00336634" w:rsidRPr="00336634" w:rsidRDefault="00D26B35" w:rsidP="00336634">
      <w:pPr>
        <w:jc w:val="both"/>
        <w:rPr>
          <w:rFonts w:cs="Segoe UI"/>
          <w:color w:val="000000"/>
          <w:shd w:val="clear" w:color="auto" w:fill="FFFFFF"/>
        </w:rPr>
      </w:pPr>
      <w:r w:rsidRPr="00336634">
        <w:rPr>
          <w:rFonts w:cs="Segoe UI"/>
          <w:noProof/>
          <w:color w:val="000000"/>
          <w:shd w:val="clear" w:color="auto" w:fill="FFFFFF"/>
        </w:rPr>
        <mc:AlternateContent>
          <mc:Choice Requires="wps">
            <w:drawing>
              <wp:anchor distT="0" distB="0" distL="114300" distR="114300" simplePos="0" relativeHeight="251679744" behindDoc="0" locked="0" layoutInCell="1" allowOverlap="1" wp14:anchorId="70399B2D" wp14:editId="520AE944">
                <wp:simplePos x="0" y="0"/>
                <wp:positionH relativeFrom="column">
                  <wp:posOffset>2580142</wp:posOffset>
                </wp:positionH>
                <wp:positionV relativeFrom="paragraph">
                  <wp:posOffset>306203</wp:posOffset>
                </wp:positionV>
                <wp:extent cx="454127" cy="141077"/>
                <wp:effectExtent l="38100" t="19050" r="22225" b="68580"/>
                <wp:wrapNone/>
                <wp:docPr id="28" name="Straight Arrow Connector 28"/>
                <wp:cNvGraphicFramePr/>
                <a:graphic xmlns:a="http://schemas.openxmlformats.org/drawingml/2006/main">
                  <a:graphicData uri="http://schemas.microsoft.com/office/word/2010/wordprocessingShape">
                    <wps:wsp>
                      <wps:cNvCnPr/>
                      <wps:spPr>
                        <a:xfrm flipH="1">
                          <a:off x="0" y="0"/>
                          <a:ext cx="454127" cy="14107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804D9" id="Straight Arrow Connector 28" o:spid="_x0000_s1026" type="#_x0000_t32" style="position:absolute;margin-left:203.15pt;margin-top:24.1pt;width:35.75pt;height:11.1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" strokecolor="black [3213]" strokeweight="2.25pt">
                <v:stroke endarrow="block" joinstyle="miter"/>
              </v:shape>
            </w:pict>
          </mc:Fallback>
        </mc:AlternateContent>
      </w:r>
      <w:r w:rsidRPr="00336634">
        <w:rPr>
          <w:rFonts w:cs="Segoe UI"/>
          <w:noProof/>
          <w:color w:val="000000"/>
          <w:shd w:val="clear" w:color="auto" w:fill="FFFFFF"/>
        </w:rPr>
        <mc:AlternateContent>
          <mc:Choice Requires="wps">
            <w:drawing>
              <wp:anchor distT="0" distB="0" distL="114300" distR="114300" simplePos="0" relativeHeight="251681792" behindDoc="0" locked="0" layoutInCell="1" allowOverlap="1" wp14:anchorId="5E600CEA" wp14:editId="765A6AF8">
                <wp:simplePos x="0" y="0"/>
                <wp:positionH relativeFrom="column">
                  <wp:posOffset>1966280</wp:posOffset>
                </wp:positionH>
                <wp:positionV relativeFrom="paragraph">
                  <wp:posOffset>1201819</wp:posOffset>
                </wp:positionV>
                <wp:extent cx="204470" cy="121089"/>
                <wp:effectExtent l="38100" t="38100" r="24130" b="31750"/>
                <wp:wrapNone/>
                <wp:docPr id="29" name="Straight Arrow Connector 29"/>
                <wp:cNvGraphicFramePr/>
                <a:graphic xmlns:a="http://schemas.openxmlformats.org/drawingml/2006/main">
                  <a:graphicData uri="http://schemas.microsoft.com/office/word/2010/wordprocessingShape">
                    <wps:wsp>
                      <wps:cNvCnPr/>
                      <wps:spPr>
                        <a:xfrm flipH="1" flipV="1">
                          <a:off x="0" y="0"/>
                          <a:ext cx="204470" cy="12108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C47B4" id="Straight Arrow Connector 29" o:spid="_x0000_s1026" type="#_x0000_t32" style="position:absolute;margin-left:154.85pt;margin-top:94.65pt;width:16.1pt;height:9.5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" strokecolor="black [3213]" strokeweight="2.25pt">
                <v:stroke endarrow="block" joinstyle="miter"/>
              </v:shape>
            </w:pict>
          </mc:Fallback>
        </mc:AlternateContent>
      </w:r>
      <w:r w:rsidRPr="00336634">
        <w:rPr>
          <w:rFonts w:cs="Segoe UI"/>
          <w:noProof/>
          <w:color w:val="000000"/>
          <w:shd w:val="clear" w:color="auto" w:fill="FFFFFF"/>
        </w:rPr>
        <mc:AlternateContent>
          <mc:Choice Requires="wps">
            <w:drawing>
              <wp:anchor distT="0" distB="0" distL="114300" distR="114300" simplePos="0" relativeHeight="251682816" behindDoc="0" locked="0" layoutInCell="1" allowOverlap="1" wp14:anchorId="2A5F6185" wp14:editId="54045E0F">
                <wp:simplePos x="0" y="0"/>
                <wp:positionH relativeFrom="column">
                  <wp:posOffset>2107890</wp:posOffset>
                </wp:positionH>
                <wp:positionV relativeFrom="paragraph">
                  <wp:posOffset>1207610</wp:posOffset>
                </wp:positionV>
                <wp:extent cx="357809" cy="318052"/>
                <wp:effectExtent l="0" t="0" r="23495" b="25400"/>
                <wp:wrapNone/>
                <wp:docPr id="27" name="Oval 27"/>
                <wp:cNvGraphicFramePr/>
                <a:graphic xmlns:a="http://schemas.openxmlformats.org/drawingml/2006/main">
                  <a:graphicData uri="http://schemas.microsoft.com/office/word/2010/wordprocessingShape">
                    <wps:wsp>
                      <wps:cNvSpPr/>
                      <wps:spPr>
                        <a:xfrm>
                          <a:off x="0" y="0"/>
                          <a:ext cx="357809" cy="318052"/>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50DBA9" w14:textId="77777777" w:rsidR="00336634" w:rsidRPr="00ED663D" w:rsidRDefault="00336634" w:rsidP="00336634">
                            <w:pPr>
                              <w:jc w:val="center"/>
                              <w:rPr>
                                <w:b/>
                                <w:color w:val="000000" w:themeColor="text1"/>
                                <w:sz w:val="18"/>
                                <w:szCs w:val="18"/>
                              </w:rPr>
                            </w:pPr>
                            <w:r>
                              <w:rPr>
                                <w:b/>
                                <w:color w:val="000000" w:themeColor="text1"/>
                                <w:sz w:val="18"/>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F6185" id="Oval 27" o:spid="_x0000_s1031" style="position:absolute;left:0;text-align:left;margin-left:166pt;margin-top:95.1pt;width:28.15pt;height:25.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" fillcolor="yellow" strokecolor="#1f4d78 [1604]" strokeweight="1pt">
                <v:stroke joinstyle="miter"/>
                <v:textbox>
                  <w:txbxContent>
                    <w:p w14:paraId="1050DBA9" w14:textId="77777777" w:rsidR="00336634" w:rsidRPr="00ED663D" w:rsidRDefault="00336634" w:rsidP="00336634">
                      <w:pPr>
                        <w:jc w:val="center"/>
                        <w:rPr>
                          <w:b/>
                          <w:color w:val="000000" w:themeColor="text1"/>
                          <w:sz w:val="18"/>
                          <w:szCs w:val="18"/>
                        </w:rPr>
                      </w:pPr>
                      <w:r>
                        <w:rPr>
                          <w:b/>
                          <w:color w:val="000000" w:themeColor="text1"/>
                          <w:sz w:val="18"/>
                          <w:szCs w:val="18"/>
                        </w:rPr>
                        <w:t>4</w:t>
                      </w:r>
                    </w:p>
                  </w:txbxContent>
                </v:textbox>
              </v:oval>
            </w:pict>
          </mc:Fallback>
        </mc:AlternateContent>
      </w:r>
      <w:r w:rsidRPr="00336634">
        <w:rPr>
          <w:rFonts w:cs="Segoe UI"/>
          <w:noProof/>
          <w:color w:val="000000"/>
          <w:shd w:val="clear" w:color="auto" w:fill="FFFFFF"/>
        </w:rPr>
        <mc:AlternateContent>
          <mc:Choice Requires="wps">
            <w:drawing>
              <wp:anchor distT="0" distB="0" distL="114300" distR="114300" simplePos="0" relativeHeight="251707392" behindDoc="0" locked="0" layoutInCell="1" allowOverlap="1" wp14:anchorId="104BB0D9" wp14:editId="126451CE">
                <wp:simplePos x="0" y="0"/>
                <wp:positionH relativeFrom="column">
                  <wp:posOffset>624161</wp:posOffset>
                </wp:positionH>
                <wp:positionV relativeFrom="paragraph">
                  <wp:posOffset>1636839</wp:posOffset>
                </wp:positionV>
                <wp:extent cx="214685" cy="45719"/>
                <wp:effectExtent l="38100" t="76200" r="0" b="88265"/>
                <wp:wrapNone/>
                <wp:docPr id="12" name="Straight Arrow Connector 12"/>
                <wp:cNvGraphicFramePr/>
                <a:graphic xmlns:a="http://schemas.openxmlformats.org/drawingml/2006/main">
                  <a:graphicData uri="http://schemas.microsoft.com/office/word/2010/wordprocessingShape">
                    <wps:wsp>
                      <wps:cNvCnPr/>
                      <wps:spPr>
                        <a:xfrm flipH="1">
                          <a:off x="0" y="0"/>
                          <a:ext cx="214685"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B4E4D" id="Straight Arrow Connector 12" o:spid="_x0000_s1026" type="#_x0000_t32" style="position:absolute;margin-left:49.15pt;margin-top:128.9pt;width:16.9pt;height:3.6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" strokecolor="black [3213]" strokeweight="2.25pt">
                <v:stroke endarrow="block" joinstyle="miter"/>
              </v:shape>
            </w:pict>
          </mc:Fallback>
        </mc:AlternateContent>
      </w:r>
      <w:r w:rsidRPr="00336634">
        <w:rPr>
          <w:rFonts w:cs="Segoe UI"/>
          <w:noProof/>
          <w:color w:val="000000"/>
          <w:shd w:val="clear" w:color="auto" w:fill="FFFFFF"/>
        </w:rPr>
        <mc:AlternateContent>
          <mc:Choice Requires="wps">
            <w:drawing>
              <wp:anchor distT="0" distB="0" distL="114300" distR="114300" simplePos="0" relativeHeight="251678720" behindDoc="0" locked="0" layoutInCell="1" allowOverlap="1" wp14:anchorId="30FEC4A9" wp14:editId="6D263256">
                <wp:simplePos x="0" y="0"/>
                <wp:positionH relativeFrom="column">
                  <wp:posOffset>830980</wp:posOffset>
                </wp:positionH>
                <wp:positionV relativeFrom="paragraph">
                  <wp:posOffset>1408150</wp:posOffset>
                </wp:positionV>
                <wp:extent cx="357809" cy="318052"/>
                <wp:effectExtent l="0" t="0" r="23495" b="25400"/>
                <wp:wrapNone/>
                <wp:docPr id="25" name="Oval 25"/>
                <wp:cNvGraphicFramePr/>
                <a:graphic xmlns:a="http://schemas.openxmlformats.org/drawingml/2006/main">
                  <a:graphicData uri="http://schemas.microsoft.com/office/word/2010/wordprocessingShape">
                    <wps:wsp>
                      <wps:cNvSpPr/>
                      <wps:spPr>
                        <a:xfrm>
                          <a:off x="0" y="0"/>
                          <a:ext cx="357809" cy="318052"/>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4098D4" w14:textId="77777777" w:rsidR="00336634" w:rsidRPr="00ED663D" w:rsidRDefault="00336634" w:rsidP="00336634">
                            <w:pPr>
                              <w:jc w:val="center"/>
                              <w:rPr>
                                <w:b/>
                                <w:color w:val="000000" w:themeColor="text1"/>
                                <w:sz w:val="18"/>
                                <w:szCs w:val="18"/>
                              </w:rPr>
                            </w:pPr>
                            <w:r>
                              <w:rPr>
                                <w:b/>
                                <w:color w:val="000000" w:themeColor="text1"/>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EC4A9" id="Oval 25" o:spid="_x0000_s1032" style="position:absolute;left:0;text-align:left;margin-left:65.45pt;margin-top:110.9pt;width:28.15pt;height:2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" fillcolor="yellow" strokecolor="#1f4d78 [1604]" strokeweight="1pt">
                <v:stroke joinstyle="miter"/>
                <v:textbox>
                  <w:txbxContent>
                    <w:p w14:paraId="064098D4" w14:textId="77777777" w:rsidR="00336634" w:rsidRPr="00ED663D" w:rsidRDefault="00336634" w:rsidP="00336634">
                      <w:pPr>
                        <w:jc w:val="center"/>
                        <w:rPr>
                          <w:b/>
                          <w:color w:val="000000" w:themeColor="text1"/>
                          <w:sz w:val="18"/>
                          <w:szCs w:val="18"/>
                        </w:rPr>
                      </w:pPr>
                      <w:r>
                        <w:rPr>
                          <w:b/>
                          <w:color w:val="000000" w:themeColor="text1"/>
                          <w:sz w:val="18"/>
                          <w:szCs w:val="18"/>
                        </w:rPr>
                        <w:t>2</w:t>
                      </w:r>
                    </w:p>
                  </w:txbxContent>
                </v:textbox>
              </v:oval>
            </w:pict>
          </mc:Fallback>
        </mc:AlternateContent>
      </w:r>
      <w:r w:rsidRPr="00336634">
        <w:rPr>
          <w:rFonts w:cs="Segoe UI"/>
          <w:noProof/>
          <w:color w:val="000000"/>
          <w:shd w:val="clear" w:color="auto" w:fill="FFFFFF"/>
        </w:rPr>
        <mc:AlternateContent>
          <mc:Choice Requires="wps">
            <w:drawing>
              <wp:anchor distT="0" distB="0" distL="114300" distR="114300" simplePos="0" relativeHeight="251706368" behindDoc="0" locked="0" layoutInCell="1" allowOverlap="1" wp14:anchorId="6B86A1AD" wp14:editId="10F2036D">
                <wp:simplePos x="0" y="0"/>
                <wp:positionH relativeFrom="column">
                  <wp:posOffset>722070</wp:posOffset>
                </wp:positionH>
                <wp:positionV relativeFrom="paragraph">
                  <wp:posOffset>652767</wp:posOffset>
                </wp:positionV>
                <wp:extent cx="174929" cy="45719"/>
                <wp:effectExtent l="38100" t="76200" r="0" b="69215"/>
                <wp:wrapNone/>
                <wp:docPr id="11" name="Straight Arrow Connector 11"/>
                <wp:cNvGraphicFramePr/>
                <a:graphic xmlns:a="http://schemas.openxmlformats.org/drawingml/2006/main">
                  <a:graphicData uri="http://schemas.microsoft.com/office/word/2010/wordprocessingShape">
                    <wps:wsp>
                      <wps:cNvCnPr/>
                      <wps:spPr>
                        <a:xfrm flipH="1">
                          <a:off x="0" y="0"/>
                          <a:ext cx="174929"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28E9F" id="Straight Arrow Connector 11" o:spid="_x0000_s1026" type="#_x0000_t32" style="position:absolute;margin-left:56.85pt;margin-top:51.4pt;width:13.75pt;height:3.6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" strokecolor="black [3213]" strokeweight="2.25pt">
                <v:stroke endarrow="block" joinstyle="miter"/>
              </v:shape>
            </w:pict>
          </mc:Fallback>
        </mc:AlternateContent>
      </w:r>
      <w:r w:rsidRPr="00336634">
        <w:rPr>
          <w:rFonts w:cs="Segoe UI"/>
          <w:noProof/>
          <w:color w:val="000000"/>
          <w:shd w:val="clear" w:color="auto" w:fill="FFFFFF"/>
        </w:rPr>
        <mc:AlternateContent>
          <mc:Choice Requires="wps">
            <w:drawing>
              <wp:anchor distT="0" distB="0" distL="114300" distR="114300" simplePos="0" relativeHeight="251677696" behindDoc="0" locked="0" layoutInCell="1" allowOverlap="1" wp14:anchorId="2DADA098" wp14:editId="38D287C2">
                <wp:simplePos x="0" y="0"/>
                <wp:positionH relativeFrom="column">
                  <wp:posOffset>881234</wp:posOffset>
                </wp:positionH>
                <wp:positionV relativeFrom="paragraph">
                  <wp:posOffset>493559</wp:posOffset>
                </wp:positionV>
                <wp:extent cx="357809" cy="318052"/>
                <wp:effectExtent l="0" t="0" r="23495" b="25400"/>
                <wp:wrapNone/>
                <wp:docPr id="23" name="Oval 23"/>
                <wp:cNvGraphicFramePr/>
                <a:graphic xmlns:a="http://schemas.openxmlformats.org/drawingml/2006/main">
                  <a:graphicData uri="http://schemas.microsoft.com/office/word/2010/wordprocessingShape">
                    <wps:wsp>
                      <wps:cNvSpPr/>
                      <wps:spPr>
                        <a:xfrm>
                          <a:off x="0" y="0"/>
                          <a:ext cx="357809" cy="318052"/>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2BAABF" w14:textId="77777777" w:rsidR="00336634" w:rsidRPr="00ED663D" w:rsidRDefault="00336634" w:rsidP="00336634">
                            <w:pPr>
                              <w:jc w:val="center"/>
                              <w:rPr>
                                <w:b/>
                                <w:color w:val="000000" w:themeColor="text1"/>
                                <w:sz w:val="18"/>
                                <w:szCs w:val="18"/>
                              </w:rPr>
                            </w:pPr>
                            <w:r>
                              <w:rPr>
                                <w:b/>
                                <w:color w:val="000000" w:themeColor="text1"/>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DA098" id="Oval 23" o:spid="_x0000_s1033" style="position:absolute;left:0;text-align:left;margin-left:69.4pt;margin-top:38.85pt;width:28.15pt;height:2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" fillcolor="yellow" strokecolor="#1f4d78 [1604]" strokeweight="1pt">
                <v:stroke joinstyle="miter"/>
                <v:textbox>
                  <w:txbxContent>
                    <w:p w14:paraId="172BAABF" w14:textId="77777777" w:rsidR="00336634" w:rsidRPr="00ED663D" w:rsidRDefault="00336634" w:rsidP="00336634">
                      <w:pPr>
                        <w:jc w:val="center"/>
                        <w:rPr>
                          <w:b/>
                          <w:color w:val="000000" w:themeColor="text1"/>
                          <w:sz w:val="18"/>
                          <w:szCs w:val="18"/>
                        </w:rPr>
                      </w:pPr>
                      <w:r>
                        <w:rPr>
                          <w:b/>
                          <w:color w:val="000000" w:themeColor="text1"/>
                          <w:sz w:val="18"/>
                          <w:szCs w:val="18"/>
                        </w:rPr>
                        <w:t>1</w:t>
                      </w:r>
                    </w:p>
                  </w:txbxContent>
                </v:textbox>
              </v:oval>
            </w:pict>
          </mc:Fallback>
        </mc:AlternateContent>
      </w:r>
      <w:r w:rsidR="00336634" w:rsidRPr="00336634">
        <w:rPr>
          <w:rFonts w:cs="Segoe UI"/>
          <w:noProof/>
          <w:color w:val="000000"/>
          <w:shd w:val="clear" w:color="auto" w:fill="FFFFFF"/>
        </w:rPr>
        <mc:AlternateContent>
          <mc:Choice Requires="wps">
            <w:drawing>
              <wp:anchor distT="0" distB="0" distL="114300" distR="114300" simplePos="0" relativeHeight="251680768" behindDoc="0" locked="0" layoutInCell="1" allowOverlap="1" wp14:anchorId="2C9896CA" wp14:editId="3726D037">
                <wp:simplePos x="0" y="0"/>
                <wp:positionH relativeFrom="column">
                  <wp:posOffset>2875280</wp:posOffset>
                </wp:positionH>
                <wp:positionV relativeFrom="paragraph">
                  <wp:posOffset>146050</wp:posOffset>
                </wp:positionV>
                <wp:extent cx="357809" cy="318052"/>
                <wp:effectExtent l="0" t="0" r="23495" b="25400"/>
                <wp:wrapNone/>
                <wp:docPr id="26" name="Oval 26"/>
                <wp:cNvGraphicFramePr/>
                <a:graphic xmlns:a="http://schemas.openxmlformats.org/drawingml/2006/main">
                  <a:graphicData uri="http://schemas.microsoft.com/office/word/2010/wordprocessingShape">
                    <wps:wsp>
                      <wps:cNvSpPr/>
                      <wps:spPr>
                        <a:xfrm>
                          <a:off x="0" y="0"/>
                          <a:ext cx="357809" cy="318052"/>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DED4A9" w14:textId="77777777" w:rsidR="00336634" w:rsidRPr="00ED663D" w:rsidRDefault="00336634" w:rsidP="00336634">
                            <w:pPr>
                              <w:jc w:val="center"/>
                              <w:rPr>
                                <w:b/>
                                <w:color w:val="000000" w:themeColor="text1"/>
                                <w:sz w:val="18"/>
                                <w:szCs w:val="18"/>
                              </w:rPr>
                            </w:pPr>
                            <w:r>
                              <w:rPr>
                                <w:b/>
                                <w:color w:val="000000" w:themeColor="text1"/>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9896CA" id="Oval 26" o:spid="_x0000_s1034" style="position:absolute;left:0;text-align:left;margin-left:226.4pt;margin-top:11.5pt;width:28.15pt;height:25.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" fillcolor="yellow" strokecolor="#1f4d78 [1604]" strokeweight="1pt">
                <v:stroke joinstyle="miter"/>
                <v:textbox>
                  <w:txbxContent>
                    <w:p w14:paraId="61DED4A9" w14:textId="77777777" w:rsidR="00336634" w:rsidRPr="00ED663D" w:rsidRDefault="00336634" w:rsidP="00336634">
                      <w:pPr>
                        <w:jc w:val="center"/>
                        <w:rPr>
                          <w:b/>
                          <w:color w:val="000000" w:themeColor="text1"/>
                          <w:sz w:val="18"/>
                          <w:szCs w:val="18"/>
                        </w:rPr>
                      </w:pPr>
                      <w:r>
                        <w:rPr>
                          <w:b/>
                          <w:color w:val="000000" w:themeColor="text1"/>
                          <w:sz w:val="18"/>
                          <w:szCs w:val="18"/>
                        </w:rPr>
                        <w:t>3</w:t>
                      </w:r>
                    </w:p>
                  </w:txbxContent>
                </v:textbox>
              </v:oval>
            </w:pict>
          </mc:Fallback>
        </mc:AlternateContent>
      </w:r>
      <w:r w:rsidR="00336634" w:rsidRPr="00336634">
        <w:rPr>
          <w:rFonts w:cs="Segoe UI"/>
          <w:noProof/>
          <w:color w:val="000000"/>
          <w:shd w:val="clear" w:color="auto" w:fill="FFFFFF"/>
        </w:rPr>
        <w:drawing>
          <wp:inline distT="0" distB="0" distL="0" distR="0" wp14:anchorId="2754412E" wp14:editId="315A5EDA">
            <wp:extent cx="5454650" cy="2984441"/>
            <wp:effectExtent l="133350" t="114300" r="146050" b="15938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4210" cy="30006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0A75EB" w14:textId="77777777" w:rsidR="00336634" w:rsidRPr="00336634" w:rsidRDefault="00336634" w:rsidP="00336634">
      <w:pPr>
        <w:jc w:val="both"/>
        <w:rPr>
          <w:rFonts w:cs="Segoe UI"/>
          <w:color w:val="000000"/>
          <w:shd w:val="clear" w:color="auto" w:fill="FFFFFF"/>
        </w:rPr>
      </w:pPr>
    </w:p>
    <w:p w14:paraId="585A8A1E" w14:textId="423D227B" w:rsidR="00336634" w:rsidRPr="00336634" w:rsidRDefault="00D26B35" w:rsidP="00336634">
      <w:pPr>
        <w:jc w:val="both"/>
        <w:rPr>
          <w:rFonts w:cs="Segoe UI"/>
          <w:color w:val="000000"/>
          <w:shd w:val="clear" w:color="auto" w:fill="FFFFFF"/>
        </w:rPr>
      </w:pPr>
      <w:r w:rsidRPr="00336634">
        <w:rPr>
          <w:rFonts w:cs="Segoe UI"/>
          <w:noProof/>
          <w:color w:val="000000"/>
          <w:shd w:val="clear" w:color="auto" w:fill="FFFFFF"/>
        </w:rPr>
        <mc:AlternateContent>
          <mc:Choice Requires="wps">
            <w:drawing>
              <wp:anchor distT="0" distB="0" distL="114300" distR="114300" simplePos="0" relativeHeight="251683840" behindDoc="0" locked="0" layoutInCell="1" allowOverlap="1" wp14:anchorId="32635788" wp14:editId="2E8A09F4">
                <wp:simplePos x="0" y="0"/>
                <wp:positionH relativeFrom="column">
                  <wp:posOffset>4856552</wp:posOffset>
                </wp:positionH>
                <wp:positionV relativeFrom="paragraph">
                  <wp:posOffset>262033</wp:posOffset>
                </wp:positionV>
                <wp:extent cx="351644" cy="45719"/>
                <wp:effectExtent l="19050" t="76200" r="10795" b="50165"/>
                <wp:wrapNone/>
                <wp:docPr id="30" name="Straight Arrow Connector 30"/>
                <wp:cNvGraphicFramePr/>
                <a:graphic xmlns:a="http://schemas.openxmlformats.org/drawingml/2006/main">
                  <a:graphicData uri="http://schemas.microsoft.com/office/word/2010/wordprocessingShape">
                    <wps:wsp>
                      <wps:cNvCnPr/>
                      <wps:spPr>
                        <a:xfrm flipV="1">
                          <a:off x="0" y="0"/>
                          <a:ext cx="351644"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9B3D8" id="Straight Arrow Connector 30" o:spid="_x0000_s1026" type="#_x0000_t32" style="position:absolute;margin-left:382.4pt;margin-top:20.65pt;width:27.7pt;height:3.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" strokecolor="black [3213]" strokeweight="2.25pt">
                <v:stroke endarrow="block" joinstyle="miter"/>
              </v:shape>
            </w:pict>
          </mc:Fallback>
        </mc:AlternateContent>
      </w:r>
      <w:r w:rsidR="00336634" w:rsidRPr="00336634">
        <w:rPr>
          <w:rFonts w:cs="Segoe UI"/>
          <w:noProof/>
          <w:color w:val="000000"/>
          <w:shd w:val="clear" w:color="auto" w:fill="FFFFFF"/>
        </w:rPr>
        <mc:AlternateContent>
          <mc:Choice Requires="wps">
            <w:drawing>
              <wp:anchor distT="0" distB="0" distL="114300" distR="114300" simplePos="0" relativeHeight="251684864" behindDoc="0" locked="0" layoutInCell="1" allowOverlap="1" wp14:anchorId="726F8FDC" wp14:editId="42678306">
                <wp:simplePos x="0" y="0"/>
                <wp:positionH relativeFrom="column">
                  <wp:posOffset>4575010</wp:posOffset>
                </wp:positionH>
                <wp:positionV relativeFrom="paragraph">
                  <wp:posOffset>76466</wp:posOffset>
                </wp:positionV>
                <wp:extent cx="357809" cy="338904"/>
                <wp:effectExtent l="0" t="0" r="23495" b="23495"/>
                <wp:wrapNone/>
                <wp:docPr id="31" name="Oval 31"/>
                <wp:cNvGraphicFramePr/>
                <a:graphic xmlns:a="http://schemas.openxmlformats.org/drawingml/2006/main">
                  <a:graphicData uri="http://schemas.microsoft.com/office/word/2010/wordprocessingShape">
                    <wps:wsp>
                      <wps:cNvSpPr/>
                      <wps:spPr>
                        <a:xfrm>
                          <a:off x="0" y="0"/>
                          <a:ext cx="357809" cy="338904"/>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0F2874" w14:textId="77777777" w:rsidR="00336634" w:rsidRPr="00ED663D" w:rsidRDefault="00336634" w:rsidP="00336634">
                            <w:pPr>
                              <w:jc w:val="center"/>
                              <w:rPr>
                                <w:b/>
                                <w:color w:val="000000" w:themeColor="text1"/>
                                <w:sz w:val="18"/>
                                <w:szCs w:val="18"/>
                              </w:rPr>
                            </w:pPr>
                            <w:r>
                              <w:rPr>
                                <w:b/>
                                <w:color w:val="000000" w:themeColor="text1"/>
                                <w:sz w:val="18"/>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F8FDC" id="Oval 31" o:spid="_x0000_s1035" style="position:absolute;left:0;text-align:left;margin-left:360.25pt;margin-top:6pt;width:28.15pt;height:26.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" fillcolor="yellow" strokecolor="#1f4d78 [1604]" strokeweight="1pt">
                <v:stroke joinstyle="miter"/>
                <v:textbox>
                  <w:txbxContent>
                    <w:p w14:paraId="290F2874" w14:textId="77777777" w:rsidR="00336634" w:rsidRPr="00ED663D" w:rsidRDefault="00336634" w:rsidP="00336634">
                      <w:pPr>
                        <w:jc w:val="center"/>
                        <w:rPr>
                          <w:b/>
                          <w:color w:val="000000" w:themeColor="text1"/>
                          <w:sz w:val="18"/>
                          <w:szCs w:val="18"/>
                        </w:rPr>
                      </w:pPr>
                      <w:r>
                        <w:rPr>
                          <w:b/>
                          <w:color w:val="000000" w:themeColor="text1"/>
                          <w:sz w:val="18"/>
                          <w:szCs w:val="18"/>
                        </w:rPr>
                        <w:t>5</w:t>
                      </w:r>
                    </w:p>
                  </w:txbxContent>
                </v:textbox>
              </v:oval>
            </w:pict>
          </mc:Fallback>
        </mc:AlternateContent>
      </w:r>
      <w:r w:rsidR="00336634" w:rsidRPr="00336634">
        <w:rPr>
          <w:rFonts w:cs="Segoe UI"/>
          <w:noProof/>
          <w:color w:val="000000"/>
          <w:shd w:val="clear" w:color="auto" w:fill="FFFFFF"/>
        </w:rPr>
        <w:drawing>
          <wp:inline distT="0" distB="0" distL="0" distR="0" wp14:anchorId="33957289" wp14:editId="709EC144">
            <wp:extent cx="5708650" cy="2134870"/>
            <wp:effectExtent l="114300" t="114300" r="101600" b="15113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2210" cy="21362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718142" w14:textId="77777777" w:rsidR="00336634" w:rsidRPr="00336634" w:rsidRDefault="00336634" w:rsidP="00336634">
      <w:pPr>
        <w:jc w:val="both"/>
        <w:rPr>
          <w:rFonts w:cs="Segoe UI"/>
          <w:color w:val="000000"/>
          <w:shd w:val="clear" w:color="auto" w:fill="FFFFFF"/>
        </w:rPr>
      </w:pPr>
    </w:p>
    <w:p w14:paraId="31788B15" w14:textId="7DF27465" w:rsidR="00336634" w:rsidRPr="00336634" w:rsidRDefault="00336634" w:rsidP="00336634">
      <w:pPr>
        <w:pStyle w:val="ListParagraph"/>
        <w:numPr>
          <w:ilvl w:val="0"/>
          <w:numId w:val="35"/>
        </w:numPr>
        <w:spacing w:after="200" w:line="276" w:lineRule="auto"/>
        <w:ind w:left="360"/>
        <w:jc w:val="both"/>
        <w:rPr>
          <w:rFonts w:ascii="Segoe UI" w:eastAsiaTheme="minorHAnsi" w:hAnsi="Segoe UI" w:cs="Segoe UI"/>
          <w:color w:val="000000"/>
          <w:sz w:val="24"/>
          <w:szCs w:val="22"/>
          <w:shd w:val="clear" w:color="auto" w:fill="FFFFFF"/>
        </w:rPr>
      </w:pPr>
      <w:r w:rsidRPr="00336634">
        <w:rPr>
          <w:rFonts w:ascii="Segoe UI" w:eastAsiaTheme="minorHAnsi" w:hAnsi="Segoe UI" w:cs="Segoe UI"/>
          <w:color w:val="000000"/>
          <w:sz w:val="24"/>
          <w:szCs w:val="22"/>
          <w:shd w:val="clear" w:color="auto" w:fill="FFFFFF"/>
        </w:rPr>
        <w:t>Create User Stories for grouping the tasks and remember to add correct story points for each user story. There are some points which are highlighted in yellow you have to fill them properly for getting best results from the report. Below are the steps given to create a user story and how can you add story points to user stories</w:t>
      </w:r>
      <w:r>
        <w:rPr>
          <w:rFonts w:ascii="Segoe UI" w:eastAsiaTheme="minorHAnsi" w:hAnsi="Segoe UI" w:cs="Segoe UI"/>
          <w:color w:val="000000"/>
          <w:sz w:val="24"/>
          <w:szCs w:val="22"/>
          <w:shd w:val="clear" w:color="auto" w:fill="FFFFFF"/>
        </w:rPr>
        <w:t xml:space="preserve"> - </w:t>
      </w:r>
    </w:p>
    <w:p w14:paraId="787C70C1" w14:textId="61E4ED4C" w:rsidR="00336634" w:rsidRPr="00336634" w:rsidRDefault="00D26B35" w:rsidP="00336634">
      <w:pPr>
        <w:jc w:val="both"/>
        <w:rPr>
          <w:rFonts w:cs="Segoe UI"/>
          <w:color w:val="000000"/>
          <w:shd w:val="clear" w:color="auto" w:fill="FFFFFF"/>
        </w:rPr>
      </w:pPr>
      <w:r w:rsidRPr="00336634">
        <w:rPr>
          <w:rFonts w:cs="Segoe UI"/>
          <w:noProof/>
          <w:color w:val="000000"/>
          <w:shd w:val="clear" w:color="auto" w:fill="FFFFFF"/>
        </w:rPr>
        <mc:AlternateContent>
          <mc:Choice Requires="wps">
            <w:drawing>
              <wp:anchor distT="0" distB="0" distL="114300" distR="114300" simplePos="0" relativeHeight="251685888" behindDoc="0" locked="0" layoutInCell="1" allowOverlap="1" wp14:anchorId="4DB516A5" wp14:editId="0DC433AC">
                <wp:simplePos x="0" y="0"/>
                <wp:positionH relativeFrom="column">
                  <wp:posOffset>2529863</wp:posOffset>
                </wp:positionH>
                <wp:positionV relativeFrom="paragraph">
                  <wp:posOffset>995680</wp:posOffset>
                </wp:positionV>
                <wp:extent cx="358223" cy="45719"/>
                <wp:effectExtent l="0" t="76200" r="3810" b="69215"/>
                <wp:wrapNone/>
                <wp:docPr id="33" name="Straight Arrow Connector 33"/>
                <wp:cNvGraphicFramePr/>
                <a:graphic xmlns:a="http://schemas.openxmlformats.org/drawingml/2006/main">
                  <a:graphicData uri="http://schemas.microsoft.com/office/word/2010/wordprocessingShape">
                    <wps:wsp>
                      <wps:cNvCnPr/>
                      <wps:spPr>
                        <a:xfrm flipH="1" flipV="1">
                          <a:off x="0" y="0"/>
                          <a:ext cx="358223"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82857" id="Straight Arrow Connector 33" o:spid="_x0000_s1026" type="#_x0000_t32" style="position:absolute;margin-left:199.2pt;margin-top:78.4pt;width:28.2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" strokecolor="black [3213]" strokeweight="2.25pt">
                <v:stroke endarrow="block" joinstyle="miter"/>
              </v:shape>
            </w:pict>
          </mc:Fallback>
        </mc:AlternateContent>
      </w:r>
      <w:r w:rsidRPr="00336634">
        <w:rPr>
          <w:rFonts w:cs="Segoe UI"/>
          <w:noProof/>
          <w:color w:val="000000"/>
          <w:shd w:val="clear" w:color="auto" w:fill="FFFFFF"/>
        </w:rPr>
        <mc:AlternateContent>
          <mc:Choice Requires="wps">
            <w:drawing>
              <wp:anchor distT="0" distB="0" distL="114300" distR="114300" simplePos="0" relativeHeight="251686912" behindDoc="0" locked="0" layoutInCell="1" allowOverlap="1" wp14:anchorId="2C513D56" wp14:editId="2CE31672">
                <wp:simplePos x="0" y="0"/>
                <wp:positionH relativeFrom="column">
                  <wp:posOffset>2792841</wp:posOffset>
                </wp:positionH>
                <wp:positionV relativeFrom="paragraph">
                  <wp:posOffset>871353</wp:posOffset>
                </wp:positionV>
                <wp:extent cx="357809" cy="318052"/>
                <wp:effectExtent l="0" t="0" r="23495" b="25400"/>
                <wp:wrapNone/>
                <wp:docPr id="32" name="Oval 32"/>
                <wp:cNvGraphicFramePr/>
                <a:graphic xmlns:a="http://schemas.openxmlformats.org/drawingml/2006/main">
                  <a:graphicData uri="http://schemas.microsoft.com/office/word/2010/wordprocessingShape">
                    <wps:wsp>
                      <wps:cNvSpPr/>
                      <wps:spPr>
                        <a:xfrm>
                          <a:off x="0" y="0"/>
                          <a:ext cx="357809" cy="318052"/>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D21A3C" w14:textId="77777777" w:rsidR="00336634" w:rsidRPr="00ED663D" w:rsidRDefault="00336634" w:rsidP="00336634">
                            <w:pPr>
                              <w:jc w:val="center"/>
                              <w:rPr>
                                <w:b/>
                                <w:color w:val="000000" w:themeColor="text1"/>
                                <w:sz w:val="18"/>
                                <w:szCs w:val="18"/>
                              </w:rPr>
                            </w:pPr>
                            <w:r>
                              <w:rPr>
                                <w:b/>
                                <w:color w:val="000000" w:themeColor="text1"/>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13D56" id="Oval 32" o:spid="_x0000_s1036" style="position:absolute;left:0;text-align:left;margin-left:219.9pt;margin-top:68.6pt;width:28.15pt;height:25.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" fillcolor="yellow" strokecolor="#1f4d78 [1604]" strokeweight="1pt">
                <v:stroke joinstyle="miter"/>
                <v:textbox>
                  <w:txbxContent>
                    <w:p w14:paraId="32D21A3C" w14:textId="77777777" w:rsidR="00336634" w:rsidRPr="00ED663D" w:rsidRDefault="00336634" w:rsidP="00336634">
                      <w:pPr>
                        <w:jc w:val="center"/>
                        <w:rPr>
                          <w:b/>
                          <w:color w:val="000000" w:themeColor="text1"/>
                          <w:sz w:val="18"/>
                          <w:szCs w:val="18"/>
                        </w:rPr>
                      </w:pPr>
                      <w:r>
                        <w:rPr>
                          <w:b/>
                          <w:color w:val="000000" w:themeColor="text1"/>
                          <w:sz w:val="18"/>
                          <w:szCs w:val="18"/>
                        </w:rPr>
                        <w:t>1</w:t>
                      </w:r>
                    </w:p>
                  </w:txbxContent>
                </v:textbox>
              </v:oval>
            </w:pict>
          </mc:Fallback>
        </mc:AlternateContent>
      </w:r>
      <w:r w:rsidR="00336634" w:rsidRPr="00336634">
        <w:rPr>
          <w:rFonts w:cs="Segoe UI"/>
          <w:noProof/>
          <w:color w:val="000000"/>
          <w:shd w:val="clear" w:color="auto" w:fill="FFFFFF"/>
        </w:rPr>
        <w:drawing>
          <wp:inline distT="0" distB="0" distL="0" distR="0" wp14:anchorId="0AD14D44" wp14:editId="4BEF49A0">
            <wp:extent cx="5562600" cy="3092134"/>
            <wp:effectExtent l="114300" t="114300" r="152400" b="14668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0750" cy="3096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FE8AEE" w14:textId="77777777" w:rsidR="00336634" w:rsidRPr="00336634" w:rsidRDefault="00336634" w:rsidP="00336634">
      <w:pPr>
        <w:jc w:val="both"/>
        <w:rPr>
          <w:rFonts w:cs="Segoe UI"/>
          <w:color w:val="000000"/>
          <w:shd w:val="clear" w:color="auto" w:fill="FFFFFF"/>
        </w:rPr>
      </w:pPr>
    </w:p>
    <w:p w14:paraId="3824BF2D" w14:textId="2CCCB24A" w:rsidR="00336634" w:rsidRPr="00336634" w:rsidRDefault="00D26B35" w:rsidP="00336634">
      <w:pPr>
        <w:jc w:val="both"/>
        <w:rPr>
          <w:rFonts w:cs="Segoe UI"/>
          <w:color w:val="000000"/>
          <w:shd w:val="clear" w:color="auto" w:fill="FFFFFF"/>
        </w:rPr>
      </w:pPr>
      <w:r w:rsidRPr="00336634">
        <w:rPr>
          <w:rFonts w:cs="Segoe UI"/>
          <w:noProof/>
          <w:color w:val="000000"/>
          <w:shd w:val="clear" w:color="auto" w:fill="FFFFFF"/>
        </w:rPr>
        <mc:AlternateContent>
          <mc:Choice Requires="wps">
            <w:drawing>
              <wp:anchor distT="0" distB="0" distL="114300" distR="114300" simplePos="0" relativeHeight="251691008" behindDoc="0" locked="0" layoutInCell="1" allowOverlap="1" wp14:anchorId="6596C021" wp14:editId="2FB3B07C">
                <wp:simplePos x="0" y="0"/>
                <wp:positionH relativeFrom="margin">
                  <wp:posOffset>2784764</wp:posOffset>
                </wp:positionH>
                <wp:positionV relativeFrom="paragraph">
                  <wp:posOffset>1183559</wp:posOffset>
                </wp:positionV>
                <wp:extent cx="402647" cy="109238"/>
                <wp:effectExtent l="19050" t="57150" r="16510" b="24130"/>
                <wp:wrapNone/>
                <wp:docPr id="39" name="Straight Arrow Connector 39"/>
                <wp:cNvGraphicFramePr/>
                <a:graphic xmlns:a="http://schemas.openxmlformats.org/drawingml/2006/main">
                  <a:graphicData uri="http://schemas.microsoft.com/office/word/2010/wordprocessingShape">
                    <wps:wsp>
                      <wps:cNvCnPr/>
                      <wps:spPr>
                        <a:xfrm flipV="1">
                          <a:off x="0" y="0"/>
                          <a:ext cx="402647" cy="10923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98811" id="Straight Arrow Connector 39" o:spid="_x0000_s1026" type="#_x0000_t32" style="position:absolute;margin-left:219.25pt;margin-top:93.2pt;width:31.7pt;height:8.6pt;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" strokecolor="black [3213]" strokeweight="2.25pt">
                <v:stroke endarrow="block" joinstyle="miter"/>
                <w10:wrap anchorx="margin"/>
              </v:shape>
            </w:pict>
          </mc:Fallback>
        </mc:AlternateContent>
      </w:r>
      <w:r w:rsidRPr="00336634">
        <w:rPr>
          <w:rFonts w:cs="Segoe UI"/>
          <w:noProof/>
          <w:color w:val="000000"/>
          <w:shd w:val="clear" w:color="auto" w:fill="FFFFFF"/>
        </w:rPr>
        <mc:AlternateContent>
          <mc:Choice Requires="wps">
            <w:drawing>
              <wp:anchor distT="0" distB="0" distL="114300" distR="114300" simplePos="0" relativeHeight="251694080" behindDoc="0" locked="0" layoutInCell="1" allowOverlap="1" wp14:anchorId="674ECE3E" wp14:editId="0291420B">
                <wp:simplePos x="0" y="0"/>
                <wp:positionH relativeFrom="column">
                  <wp:posOffset>2529338</wp:posOffset>
                </wp:positionH>
                <wp:positionV relativeFrom="paragraph">
                  <wp:posOffset>1118413</wp:posOffset>
                </wp:positionV>
                <wp:extent cx="357809" cy="318052"/>
                <wp:effectExtent l="0" t="0" r="23495" b="25400"/>
                <wp:wrapNone/>
                <wp:docPr id="42" name="Oval 42"/>
                <wp:cNvGraphicFramePr/>
                <a:graphic xmlns:a="http://schemas.openxmlformats.org/drawingml/2006/main">
                  <a:graphicData uri="http://schemas.microsoft.com/office/word/2010/wordprocessingShape">
                    <wps:wsp>
                      <wps:cNvSpPr/>
                      <wps:spPr>
                        <a:xfrm>
                          <a:off x="0" y="0"/>
                          <a:ext cx="357809" cy="318052"/>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E92423" w14:textId="77777777" w:rsidR="00336634" w:rsidRPr="00ED663D" w:rsidRDefault="00336634" w:rsidP="00336634">
                            <w:pPr>
                              <w:jc w:val="center"/>
                              <w:rPr>
                                <w:b/>
                                <w:color w:val="000000" w:themeColor="text1"/>
                                <w:sz w:val="18"/>
                                <w:szCs w:val="18"/>
                              </w:rPr>
                            </w:pPr>
                            <w:r>
                              <w:rPr>
                                <w:b/>
                                <w:color w:val="000000" w:themeColor="text1"/>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4ECE3E" id="Oval 42" o:spid="_x0000_s1037" style="position:absolute;left:0;text-align:left;margin-left:199.15pt;margin-top:88.05pt;width:28.15pt;height:2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" fillcolor="yellow" strokecolor="#1f4d78 [1604]" strokeweight="1pt">
                <v:stroke joinstyle="miter"/>
                <v:textbox>
                  <w:txbxContent>
                    <w:p w14:paraId="5CE92423" w14:textId="77777777" w:rsidR="00336634" w:rsidRPr="00ED663D" w:rsidRDefault="00336634" w:rsidP="00336634">
                      <w:pPr>
                        <w:jc w:val="center"/>
                        <w:rPr>
                          <w:b/>
                          <w:color w:val="000000" w:themeColor="text1"/>
                          <w:sz w:val="18"/>
                          <w:szCs w:val="18"/>
                        </w:rPr>
                      </w:pPr>
                      <w:r>
                        <w:rPr>
                          <w:b/>
                          <w:color w:val="000000" w:themeColor="text1"/>
                          <w:sz w:val="18"/>
                          <w:szCs w:val="18"/>
                        </w:rPr>
                        <w:t>2</w:t>
                      </w:r>
                    </w:p>
                  </w:txbxContent>
                </v:textbox>
              </v:oval>
            </w:pict>
          </mc:Fallback>
        </mc:AlternateContent>
      </w:r>
      <w:r w:rsidRPr="00336634">
        <w:rPr>
          <w:rFonts w:cs="Segoe UI"/>
          <w:noProof/>
          <w:color w:val="000000"/>
          <w:shd w:val="clear" w:color="auto" w:fill="FFFFFF"/>
        </w:rPr>
        <mc:AlternateContent>
          <mc:Choice Requires="wps">
            <w:drawing>
              <wp:anchor distT="0" distB="0" distL="114300" distR="114300" simplePos="0" relativeHeight="251689984" behindDoc="0" locked="0" layoutInCell="1" allowOverlap="1" wp14:anchorId="39BE2496" wp14:editId="6B45F1CC">
                <wp:simplePos x="0" y="0"/>
                <wp:positionH relativeFrom="margin">
                  <wp:posOffset>2688825</wp:posOffset>
                </wp:positionH>
                <wp:positionV relativeFrom="paragraph">
                  <wp:posOffset>526490</wp:posOffset>
                </wp:positionV>
                <wp:extent cx="310101" cy="188209"/>
                <wp:effectExtent l="38100" t="19050" r="13970" b="40640"/>
                <wp:wrapNone/>
                <wp:docPr id="38" name="Straight Arrow Connector 38"/>
                <wp:cNvGraphicFramePr/>
                <a:graphic xmlns:a="http://schemas.openxmlformats.org/drawingml/2006/main">
                  <a:graphicData uri="http://schemas.microsoft.com/office/word/2010/wordprocessingShape">
                    <wps:wsp>
                      <wps:cNvCnPr/>
                      <wps:spPr>
                        <a:xfrm flipH="1">
                          <a:off x="0" y="0"/>
                          <a:ext cx="310101" cy="18820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4F0AE" id="Straight Arrow Connector 38" o:spid="_x0000_s1026" type="#_x0000_t32" style="position:absolute;margin-left:211.7pt;margin-top:41.45pt;width:24.4pt;height:14.8pt;flip:x;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" strokecolor="black [3213]" strokeweight="2.25pt">
                <v:stroke endarrow="block" joinstyle="miter"/>
                <w10:wrap anchorx="margin"/>
              </v:shape>
            </w:pict>
          </mc:Fallback>
        </mc:AlternateContent>
      </w:r>
      <w:r w:rsidRPr="00336634">
        <w:rPr>
          <w:rFonts w:cs="Segoe UI"/>
          <w:noProof/>
          <w:color w:val="000000"/>
          <w:shd w:val="clear" w:color="auto" w:fill="FFFFFF"/>
        </w:rPr>
        <mc:AlternateContent>
          <mc:Choice Requires="wps">
            <w:drawing>
              <wp:anchor distT="0" distB="0" distL="114300" distR="114300" simplePos="0" relativeHeight="251695104" behindDoc="0" locked="0" layoutInCell="1" allowOverlap="1" wp14:anchorId="462BCEBC" wp14:editId="2E3526D1">
                <wp:simplePos x="0" y="0"/>
                <wp:positionH relativeFrom="column">
                  <wp:posOffset>2917945</wp:posOffset>
                </wp:positionH>
                <wp:positionV relativeFrom="paragraph">
                  <wp:posOffset>397186</wp:posOffset>
                </wp:positionV>
                <wp:extent cx="357809" cy="318052"/>
                <wp:effectExtent l="0" t="0" r="23495" b="25400"/>
                <wp:wrapNone/>
                <wp:docPr id="43" name="Oval 43"/>
                <wp:cNvGraphicFramePr/>
                <a:graphic xmlns:a="http://schemas.openxmlformats.org/drawingml/2006/main">
                  <a:graphicData uri="http://schemas.microsoft.com/office/word/2010/wordprocessingShape">
                    <wps:wsp>
                      <wps:cNvSpPr/>
                      <wps:spPr>
                        <a:xfrm>
                          <a:off x="0" y="0"/>
                          <a:ext cx="357809" cy="318052"/>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FC91B2" w14:textId="77777777" w:rsidR="00336634" w:rsidRPr="00ED663D" w:rsidRDefault="00336634" w:rsidP="00336634">
                            <w:pPr>
                              <w:jc w:val="center"/>
                              <w:rPr>
                                <w:b/>
                                <w:color w:val="000000" w:themeColor="text1"/>
                                <w:sz w:val="18"/>
                                <w:szCs w:val="18"/>
                              </w:rPr>
                            </w:pPr>
                            <w:r>
                              <w:rPr>
                                <w:b/>
                                <w:color w:val="000000" w:themeColor="text1"/>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2BCEBC" id="Oval 43" o:spid="_x0000_s1038" style="position:absolute;left:0;text-align:left;margin-left:229.75pt;margin-top:31.25pt;width:28.15pt;height:25.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" fillcolor="yellow" strokecolor="#1f4d78 [1604]" strokeweight="1pt">
                <v:stroke joinstyle="miter"/>
                <v:textbox>
                  <w:txbxContent>
                    <w:p w14:paraId="11FC91B2" w14:textId="77777777" w:rsidR="00336634" w:rsidRPr="00ED663D" w:rsidRDefault="00336634" w:rsidP="00336634">
                      <w:pPr>
                        <w:jc w:val="center"/>
                        <w:rPr>
                          <w:b/>
                          <w:color w:val="000000" w:themeColor="text1"/>
                          <w:sz w:val="18"/>
                          <w:szCs w:val="18"/>
                        </w:rPr>
                      </w:pPr>
                      <w:r>
                        <w:rPr>
                          <w:b/>
                          <w:color w:val="000000" w:themeColor="text1"/>
                          <w:sz w:val="18"/>
                          <w:szCs w:val="18"/>
                        </w:rPr>
                        <w:t>1</w:t>
                      </w:r>
                    </w:p>
                  </w:txbxContent>
                </v:textbox>
              </v:oval>
            </w:pict>
          </mc:Fallback>
        </mc:AlternateContent>
      </w:r>
      <w:r w:rsidRPr="00336634">
        <w:rPr>
          <w:rFonts w:cs="Segoe UI"/>
          <w:noProof/>
          <w:color w:val="000000"/>
          <w:shd w:val="clear" w:color="auto" w:fill="FFFFFF"/>
        </w:rPr>
        <mc:AlternateContent>
          <mc:Choice Requires="wps">
            <w:drawing>
              <wp:anchor distT="0" distB="0" distL="114300" distR="114300" simplePos="0" relativeHeight="251688960" behindDoc="0" locked="0" layoutInCell="1" allowOverlap="1" wp14:anchorId="0886562E" wp14:editId="4A4B69EE">
                <wp:simplePos x="0" y="0"/>
                <wp:positionH relativeFrom="column">
                  <wp:posOffset>681003</wp:posOffset>
                </wp:positionH>
                <wp:positionV relativeFrom="paragraph">
                  <wp:posOffset>307527</wp:posOffset>
                </wp:positionV>
                <wp:extent cx="178861" cy="122026"/>
                <wp:effectExtent l="38100" t="19050" r="12065" b="49530"/>
                <wp:wrapNone/>
                <wp:docPr id="37" name="Straight Arrow Connector 37"/>
                <wp:cNvGraphicFramePr/>
                <a:graphic xmlns:a="http://schemas.openxmlformats.org/drawingml/2006/main">
                  <a:graphicData uri="http://schemas.microsoft.com/office/word/2010/wordprocessingShape">
                    <wps:wsp>
                      <wps:cNvCnPr/>
                      <wps:spPr>
                        <a:xfrm flipH="1">
                          <a:off x="0" y="0"/>
                          <a:ext cx="178861" cy="12202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FD65D" id="Straight Arrow Connector 37" o:spid="_x0000_s1026" type="#_x0000_t32" style="position:absolute;margin-left:53.6pt;margin-top:24.2pt;width:14.1pt;height:9.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" strokecolor="black [3213]" strokeweight="2.25pt">
                <v:stroke endarrow="block" joinstyle="miter"/>
              </v:shape>
            </w:pict>
          </mc:Fallback>
        </mc:AlternateContent>
      </w:r>
      <w:r w:rsidRPr="00336634">
        <w:rPr>
          <w:rFonts w:cs="Segoe UI"/>
          <w:noProof/>
          <w:color w:val="000000"/>
          <w:shd w:val="clear" w:color="auto" w:fill="FFFFFF"/>
        </w:rPr>
        <mc:AlternateContent>
          <mc:Choice Requires="wps">
            <w:drawing>
              <wp:anchor distT="0" distB="0" distL="114300" distR="114300" simplePos="0" relativeHeight="251687936" behindDoc="0" locked="0" layoutInCell="1" allowOverlap="1" wp14:anchorId="5761A05B" wp14:editId="4A5DEA11">
                <wp:simplePos x="0" y="0"/>
                <wp:positionH relativeFrom="column">
                  <wp:posOffset>847258</wp:posOffset>
                </wp:positionH>
                <wp:positionV relativeFrom="paragraph">
                  <wp:posOffset>730090</wp:posOffset>
                </wp:positionV>
                <wp:extent cx="172231" cy="236424"/>
                <wp:effectExtent l="38100" t="38100" r="18415" b="11430"/>
                <wp:wrapNone/>
                <wp:docPr id="34" name="Straight Arrow Connector 34"/>
                <wp:cNvGraphicFramePr/>
                <a:graphic xmlns:a="http://schemas.openxmlformats.org/drawingml/2006/main">
                  <a:graphicData uri="http://schemas.microsoft.com/office/word/2010/wordprocessingShape">
                    <wps:wsp>
                      <wps:cNvCnPr/>
                      <wps:spPr>
                        <a:xfrm flipH="1" flipV="1">
                          <a:off x="0" y="0"/>
                          <a:ext cx="172231" cy="23642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66E45" id="Straight Arrow Connector 34" o:spid="_x0000_s1026" type="#_x0000_t32" style="position:absolute;margin-left:66.7pt;margin-top:57.5pt;width:13.55pt;height:18.6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" strokecolor="black [3213]" strokeweight="2.25pt">
                <v:stroke endarrow="block" joinstyle="miter"/>
              </v:shape>
            </w:pict>
          </mc:Fallback>
        </mc:AlternateContent>
      </w:r>
      <w:r w:rsidR="00336634" w:rsidRPr="00336634">
        <w:rPr>
          <w:rFonts w:cs="Segoe UI"/>
          <w:noProof/>
          <w:color w:val="000000"/>
          <w:shd w:val="clear" w:color="auto" w:fill="FFFFFF"/>
        </w:rPr>
        <mc:AlternateContent>
          <mc:Choice Requires="wps">
            <w:drawing>
              <wp:anchor distT="0" distB="0" distL="114300" distR="114300" simplePos="0" relativeHeight="251692032" behindDoc="0" locked="0" layoutInCell="1" allowOverlap="1" wp14:anchorId="5076535B" wp14:editId="45EA2AF3">
                <wp:simplePos x="0" y="0"/>
                <wp:positionH relativeFrom="column">
                  <wp:posOffset>925932</wp:posOffset>
                </wp:positionH>
                <wp:positionV relativeFrom="paragraph">
                  <wp:posOffset>909266</wp:posOffset>
                </wp:positionV>
                <wp:extent cx="357809" cy="318052"/>
                <wp:effectExtent l="0" t="0" r="23495" b="25400"/>
                <wp:wrapNone/>
                <wp:docPr id="40" name="Oval 40"/>
                <wp:cNvGraphicFramePr/>
                <a:graphic xmlns:a="http://schemas.openxmlformats.org/drawingml/2006/main">
                  <a:graphicData uri="http://schemas.microsoft.com/office/word/2010/wordprocessingShape">
                    <wps:wsp>
                      <wps:cNvSpPr/>
                      <wps:spPr>
                        <a:xfrm>
                          <a:off x="0" y="0"/>
                          <a:ext cx="357809" cy="318052"/>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3E4563" w14:textId="77777777" w:rsidR="00336634" w:rsidRPr="00ED663D" w:rsidRDefault="00336634" w:rsidP="00336634">
                            <w:pPr>
                              <w:jc w:val="center"/>
                              <w:rPr>
                                <w:b/>
                                <w:color w:val="000000" w:themeColor="text1"/>
                                <w:sz w:val="18"/>
                                <w:szCs w:val="18"/>
                              </w:rPr>
                            </w:pPr>
                            <w:r>
                              <w:rPr>
                                <w:b/>
                                <w:color w:val="000000" w:themeColor="text1"/>
                                <w:sz w:val="18"/>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6535B" id="Oval 40" o:spid="_x0000_s1039" style="position:absolute;left:0;text-align:left;margin-left:72.9pt;margin-top:71.6pt;width:28.15pt;height:2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" fillcolor="yellow" strokecolor="#1f4d78 [1604]" strokeweight="1pt">
                <v:stroke joinstyle="miter"/>
                <v:textbox>
                  <w:txbxContent>
                    <w:p w14:paraId="173E4563" w14:textId="77777777" w:rsidR="00336634" w:rsidRPr="00ED663D" w:rsidRDefault="00336634" w:rsidP="00336634">
                      <w:pPr>
                        <w:jc w:val="center"/>
                        <w:rPr>
                          <w:b/>
                          <w:color w:val="000000" w:themeColor="text1"/>
                          <w:sz w:val="18"/>
                          <w:szCs w:val="18"/>
                        </w:rPr>
                      </w:pPr>
                      <w:r>
                        <w:rPr>
                          <w:b/>
                          <w:color w:val="000000" w:themeColor="text1"/>
                          <w:sz w:val="18"/>
                          <w:szCs w:val="18"/>
                        </w:rPr>
                        <w:t>4</w:t>
                      </w:r>
                    </w:p>
                  </w:txbxContent>
                </v:textbox>
              </v:oval>
            </w:pict>
          </mc:Fallback>
        </mc:AlternateContent>
      </w:r>
      <w:r w:rsidR="00336634" w:rsidRPr="00336634">
        <w:rPr>
          <w:rFonts w:cs="Segoe UI"/>
          <w:noProof/>
          <w:color w:val="000000"/>
          <w:shd w:val="clear" w:color="auto" w:fill="FFFFFF"/>
        </w:rPr>
        <mc:AlternateContent>
          <mc:Choice Requires="wps">
            <w:drawing>
              <wp:anchor distT="0" distB="0" distL="114300" distR="114300" simplePos="0" relativeHeight="251693056" behindDoc="0" locked="0" layoutInCell="1" allowOverlap="1" wp14:anchorId="7189CEE3" wp14:editId="0EE56E4B">
                <wp:simplePos x="0" y="0"/>
                <wp:positionH relativeFrom="column">
                  <wp:posOffset>782320</wp:posOffset>
                </wp:positionH>
                <wp:positionV relativeFrom="paragraph">
                  <wp:posOffset>98425</wp:posOffset>
                </wp:positionV>
                <wp:extent cx="357809" cy="318052"/>
                <wp:effectExtent l="0" t="0" r="23495" b="25400"/>
                <wp:wrapNone/>
                <wp:docPr id="41" name="Oval 41"/>
                <wp:cNvGraphicFramePr/>
                <a:graphic xmlns:a="http://schemas.openxmlformats.org/drawingml/2006/main">
                  <a:graphicData uri="http://schemas.microsoft.com/office/word/2010/wordprocessingShape">
                    <wps:wsp>
                      <wps:cNvSpPr/>
                      <wps:spPr>
                        <a:xfrm>
                          <a:off x="0" y="0"/>
                          <a:ext cx="357809" cy="318052"/>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32DF45" w14:textId="77777777" w:rsidR="00336634" w:rsidRPr="00ED663D" w:rsidRDefault="00336634" w:rsidP="00336634">
                            <w:pPr>
                              <w:jc w:val="center"/>
                              <w:rPr>
                                <w:b/>
                                <w:color w:val="000000" w:themeColor="text1"/>
                                <w:sz w:val="18"/>
                                <w:szCs w:val="18"/>
                              </w:rPr>
                            </w:pPr>
                            <w:r>
                              <w:rPr>
                                <w:b/>
                                <w:color w:val="000000" w:themeColor="text1"/>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89CEE3" id="Oval 41" o:spid="_x0000_s1040" style="position:absolute;left:0;text-align:left;margin-left:61.6pt;margin-top:7.75pt;width:28.15pt;height:2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" fillcolor="yellow" strokecolor="#1f4d78 [1604]" strokeweight="1pt">
                <v:stroke joinstyle="miter"/>
                <v:textbox>
                  <w:txbxContent>
                    <w:p w14:paraId="3D32DF45" w14:textId="77777777" w:rsidR="00336634" w:rsidRPr="00ED663D" w:rsidRDefault="00336634" w:rsidP="00336634">
                      <w:pPr>
                        <w:jc w:val="center"/>
                        <w:rPr>
                          <w:b/>
                          <w:color w:val="000000" w:themeColor="text1"/>
                          <w:sz w:val="18"/>
                          <w:szCs w:val="18"/>
                        </w:rPr>
                      </w:pPr>
                      <w:r>
                        <w:rPr>
                          <w:b/>
                          <w:color w:val="000000" w:themeColor="text1"/>
                          <w:sz w:val="18"/>
                          <w:szCs w:val="18"/>
                        </w:rPr>
                        <w:t>3</w:t>
                      </w:r>
                    </w:p>
                  </w:txbxContent>
                </v:textbox>
              </v:oval>
            </w:pict>
          </mc:Fallback>
        </mc:AlternateContent>
      </w:r>
      <w:r w:rsidR="00336634" w:rsidRPr="00336634">
        <w:rPr>
          <w:rFonts w:cs="Segoe UI"/>
          <w:noProof/>
          <w:color w:val="000000"/>
          <w:shd w:val="clear" w:color="auto" w:fill="FFFFFF"/>
        </w:rPr>
        <w:drawing>
          <wp:inline distT="0" distB="0" distL="0" distR="0" wp14:anchorId="31C81758" wp14:editId="2D875A6B">
            <wp:extent cx="6134100" cy="2940050"/>
            <wp:effectExtent l="133350" t="114300" r="133350" b="16510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rcRect l="18" r="18"/>
                    <a:stretch>
                      <a:fillRect/>
                    </a:stretch>
                  </pic:blipFill>
                  <pic:spPr bwMode="auto">
                    <a:xfrm>
                      <a:off x="0" y="0"/>
                      <a:ext cx="6134100" cy="2940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4C6FEB5" w14:textId="77777777" w:rsidR="00336634" w:rsidRPr="00336634" w:rsidRDefault="00336634" w:rsidP="00336634">
      <w:pPr>
        <w:jc w:val="both"/>
        <w:rPr>
          <w:rFonts w:cs="Segoe UI"/>
          <w:color w:val="000000"/>
          <w:shd w:val="clear" w:color="auto" w:fill="FFFFFF"/>
        </w:rPr>
      </w:pPr>
    </w:p>
    <w:p w14:paraId="11264C09" w14:textId="0DA8D138" w:rsidR="00336634" w:rsidRPr="00336634" w:rsidRDefault="00336634" w:rsidP="00336634">
      <w:pPr>
        <w:pStyle w:val="ListParagraph"/>
        <w:numPr>
          <w:ilvl w:val="0"/>
          <w:numId w:val="35"/>
        </w:numPr>
        <w:spacing w:after="200" w:line="276" w:lineRule="auto"/>
        <w:ind w:left="360"/>
        <w:jc w:val="both"/>
        <w:rPr>
          <w:rFonts w:ascii="Segoe UI" w:eastAsiaTheme="minorHAnsi" w:hAnsi="Segoe UI" w:cs="Segoe UI"/>
          <w:color w:val="000000"/>
          <w:sz w:val="24"/>
          <w:szCs w:val="22"/>
          <w:shd w:val="clear" w:color="auto" w:fill="FFFFFF"/>
        </w:rPr>
      </w:pPr>
      <w:r w:rsidRPr="00336634">
        <w:rPr>
          <w:rFonts w:ascii="Segoe UI" w:eastAsiaTheme="minorHAnsi" w:hAnsi="Segoe UI" w:cs="Segoe UI"/>
          <w:color w:val="000000"/>
          <w:sz w:val="24"/>
          <w:szCs w:val="22"/>
          <w:shd w:val="clear" w:color="auto" w:fill="FFFFFF"/>
        </w:rPr>
        <w:lastRenderedPageBreak/>
        <w:t>After creating a user story it’s time to add some tasks into it. Below are the steps you can follow to create the tasks. For tasks, the key points are Efforts(hours) you must keep updating the hours correctly and regularly.</w:t>
      </w:r>
    </w:p>
    <w:p w14:paraId="053FA680" w14:textId="77777777" w:rsidR="00336634" w:rsidRPr="00336634" w:rsidRDefault="00336634" w:rsidP="00336634">
      <w:pPr>
        <w:pStyle w:val="ListParagraph"/>
        <w:jc w:val="both"/>
        <w:rPr>
          <w:rFonts w:ascii="Segoe UI" w:eastAsiaTheme="minorHAnsi" w:hAnsi="Segoe UI" w:cs="Segoe UI"/>
          <w:color w:val="000000"/>
          <w:sz w:val="24"/>
          <w:szCs w:val="22"/>
          <w:shd w:val="clear" w:color="auto" w:fill="FFFFFF"/>
        </w:rPr>
      </w:pPr>
    </w:p>
    <w:p w14:paraId="75E33CEF" w14:textId="77777777" w:rsidR="00336634" w:rsidRPr="00336634" w:rsidRDefault="00336634" w:rsidP="00336634">
      <w:pPr>
        <w:jc w:val="both"/>
        <w:rPr>
          <w:rFonts w:cs="Segoe UI"/>
          <w:color w:val="000000"/>
          <w:shd w:val="clear" w:color="auto" w:fill="FFFFFF"/>
        </w:rPr>
      </w:pPr>
    </w:p>
    <w:p w14:paraId="29A5A51F" w14:textId="2BB9EA44" w:rsidR="00336634" w:rsidRPr="00336634" w:rsidRDefault="00D26B35" w:rsidP="00336634">
      <w:pPr>
        <w:jc w:val="both"/>
        <w:rPr>
          <w:rFonts w:cs="Segoe UI"/>
          <w:color w:val="000000"/>
          <w:shd w:val="clear" w:color="auto" w:fill="FFFFFF"/>
        </w:rPr>
      </w:pPr>
      <w:r w:rsidRPr="00336634">
        <w:rPr>
          <w:rFonts w:cs="Segoe UI"/>
          <w:noProof/>
          <w:color w:val="000000"/>
          <w:shd w:val="clear" w:color="auto" w:fill="FFFFFF"/>
        </w:rPr>
        <mc:AlternateContent>
          <mc:Choice Requires="wps">
            <w:drawing>
              <wp:anchor distT="0" distB="0" distL="114300" distR="114300" simplePos="0" relativeHeight="251697152" behindDoc="0" locked="0" layoutInCell="1" allowOverlap="1" wp14:anchorId="47E41831" wp14:editId="44183E70">
                <wp:simplePos x="0" y="0"/>
                <wp:positionH relativeFrom="column">
                  <wp:posOffset>1746725</wp:posOffset>
                </wp:positionH>
                <wp:positionV relativeFrom="paragraph">
                  <wp:posOffset>1741925</wp:posOffset>
                </wp:positionV>
                <wp:extent cx="357505" cy="309549"/>
                <wp:effectExtent l="0" t="0" r="23495" b="14605"/>
                <wp:wrapNone/>
                <wp:docPr id="44" name="Oval 44"/>
                <wp:cNvGraphicFramePr/>
                <a:graphic xmlns:a="http://schemas.openxmlformats.org/drawingml/2006/main">
                  <a:graphicData uri="http://schemas.microsoft.com/office/word/2010/wordprocessingShape">
                    <wps:wsp>
                      <wps:cNvSpPr/>
                      <wps:spPr>
                        <a:xfrm>
                          <a:off x="0" y="0"/>
                          <a:ext cx="357505" cy="309549"/>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901202" w14:textId="77777777" w:rsidR="00336634" w:rsidRPr="00ED663D" w:rsidRDefault="00336634" w:rsidP="00336634">
                            <w:pPr>
                              <w:jc w:val="center"/>
                              <w:rPr>
                                <w:b/>
                                <w:color w:val="000000" w:themeColor="text1"/>
                                <w:sz w:val="18"/>
                                <w:szCs w:val="18"/>
                              </w:rPr>
                            </w:pPr>
                            <w:r>
                              <w:rPr>
                                <w:b/>
                                <w:color w:val="000000" w:themeColor="text1"/>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41831" id="Oval 44" o:spid="_x0000_s1041" style="position:absolute;left:0;text-align:left;margin-left:137.55pt;margin-top:137.15pt;width:28.15pt;height:24.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" fillcolor="yellow" strokecolor="#1f4d78 [1604]" strokeweight="1pt">
                <v:stroke joinstyle="miter"/>
                <v:textbox>
                  <w:txbxContent>
                    <w:p w14:paraId="18901202" w14:textId="77777777" w:rsidR="00336634" w:rsidRPr="00ED663D" w:rsidRDefault="00336634" w:rsidP="00336634">
                      <w:pPr>
                        <w:jc w:val="center"/>
                        <w:rPr>
                          <w:b/>
                          <w:color w:val="000000" w:themeColor="text1"/>
                          <w:sz w:val="18"/>
                          <w:szCs w:val="18"/>
                        </w:rPr>
                      </w:pPr>
                      <w:r>
                        <w:rPr>
                          <w:b/>
                          <w:color w:val="000000" w:themeColor="text1"/>
                          <w:sz w:val="18"/>
                          <w:szCs w:val="18"/>
                        </w:rPr>
                        <w:t>1</w:t>
                      </w:r>
                    </w:p>
                  </w:txbxContent>
                </v:textbox>
              </v:oval>
            </w:pict>
          </mc:Fallback>
        </mc:AlternateContent>
      </w:r>
      <w:r w:rsidRPr="00336634">
        <w:rPr>
          <w:rFonts w:cs="Segoe UI"/>
          <w:noProof/>
          <w:color w:val="000000"/>
          <w:shd w:val="clear" w:color="auto" w:fill="FFFFFF"/>
        </w:rPr>
        <mc:AlternateContent>
          <mc:Choice Requires="wps">
            <w:drawing>
              <wp:anchor distT="0" distB="0" distL="114300" distR="114300" simplePos="0" relativeHeight="251696128" behindDoc="0" locked="0" layoutInCell="1" allowOverlap="1" wp14:anchorId="30DDA6C2" wp14:editId="70731B46">
                <wp:simplePos x="0" y="0"/>
                <wp:positionH relativeFrom="margin">
                  <wp:posOffset>2049274</wp:posOffset>
                </wp:positionH>
                <wp:positionV relativeFrom="paragraph">
                  <wp:posOffset>1788249</wp:posOffset>
                </wp:positionV>
                <wp:extent cx="243120" cy="83052"/>
                <wp:effectExtent l="19050" t="57150" r="5080" b="50800"/>
                <wp:wrapNone/>
                <wp:docPr id="45" name="Straight Arrow Connector 45"/>
                <wp:cNvGraphicFramePr/>
                <a:graphic xmlns:a="http://schemas.openxmlformats.org/drawingml/2006/main">
                  <a:graphicData uri="http://schemas.microsoft.com/office/word/2010/wordprocessingShape">
                    <wps:wsp>
                      <wps:cNvCnPr/>
                      <wps:spPr>
                        <a:xfrm flipV="1">
                          <a:off x="0" y="0"/>
                          <a:ext cx="243120" cy="83052"/>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F99ED" id="Straight Arrow Connector 45" o:spid="_x0000_s1026" type="#_x0000_t32" style="position:absolute;margin-left:161.35pt;margin-top:140.8pt;width:19.15pt;height:6.55pt;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" strokecolor="black [3213]" strokeweight="2.25pt">
                <v:stroke endarrow="block" joinstyle="miter"/>
                <w10:wrap anchorx="margin"/>
              </v:shape>
            </w:pict>
          </mc:Fallback>
        </mc:AlternateContent>
      </w:r>
      <w:r w:rsidR="00336634" w:rsidRPr="00336634">
        <w:rPr>
          <w:rFonts w:cs="Segoe UI"/>
          <w:noProof/>
          <w:color w:val="000000"/>
          <w:shd w:val="clear" w:color="auto" w:fill="FFFFFF"/>
        </w:rPr>
        <w:drawing>
          <wp:inline distT="0" distB="0" distL="0" distR="0" wp14:anchorId="0E726148" wp14:editId="27034A41">
            <wp:extent cx="5942330" cy="2838450"/>
            <wp:effectExtent l="133350" t="114300" r="115570" b="15240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9317" b="5698"/>
                    <a:stretch/>
                  </pic:blipFill>
                  <pic:spPr bwMode="auto">
                    <a:xfrm>
                      <a:off x="0" y="0"/>
                      <a:ext cx="5943600" cy="2839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2BC5952" w14:textId="77777777" w:rsidR="00336634" w:rsidRPr="00336634" w:rsidRDefault="00336634" w:rsidP="00336634">
      <w:pPr>
        <w:jc w:val="both"/>
        <w:rPr>
          <w:rFonts w:cs="Segoe UI"/>
          <w:color w:val="000000"/>
          <w:shd w:val="clear" w:color="auto" w:fill="FFFFFF"/>
        </w:rPr>
      </w:pPr>
    </w:p>
    <w:p w14:paraId="1EBB8E6F" w14:textId="77777777" w:rsidR="00336634" w:rsidRPr="00336634" w:rsidRDefault="00336634" w:rsidP="00336634">
      <w:pPr>
        <w:jc w:val="both"/>
        <w:rPr>
          <w:rFonts w:cs="Segoe UI"/>
          <w:color w:val="000000"/>
          <w:shd w:val="clear" w:color="auto" w:fill="FFFFFF"/>
        </w:rPr>
      </w:pPr>
      <w:r w:rsidRPr="00336634">
        <w:rPr>
          <w:rFonts w:cs="Segoe UI"/>
          <w:noProof/>
          <w:color w:val="000000"/>
          <w:shd w:val="clear" w:color="auto" w:fill="FFFFFF"/>
        </w:rPr>
        <w:drawing>
          <wp:inline distT="0" distB="0" distL="0" distR="0" wp14:anchorId="1889C04F" wp14:editId="0E9E6F3A">
            <wp:extent cx="1441450" cy="2108200"/>
            <wp:effectExtent l="114300" t="114300" r="101600" b="13970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35"/>
                    <a:srcRect l="18483" t="27746" r="57265" b="9160"/>
                    <a:stretch/>
                  </pic:blipFill>
                  <pic:spPr bwMode="auto">
                    <a:xfrm>
                      <a:off x="0" y="0"/>
                      <a:ext cx="1441450" cy="210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C540487" w14:textId="6F1DB36C" w:rsidR="00336634" w:rsidRDefault="00336634" w:rsidP="00336634">
      <w:pPr>
        <w:jc w:val="both"/>
        <w:rPr>
          <w:rFonts w:cs="Segoe UI"/>
          <w:color w:val="000000"/>
          <w:shd w:val="clear" w:color="auto" w:fill="FFFFFF"/>
        </w:rPr>
      </w:pPr>
    </w:p>
    <w:p w14:paraId="61792EA4" w14:textId="00FF45E3" w:rsidR="00146D42" w:rsidRDefault="00146D42" w:rsidP="00336634">
      <w:pPr>
        <w:jc w:val="both"/>
        <w:rPr>
          <w:rFonts w:cs="Segoe UI"/>
          <w:color w:val="000000"/>
          <w:shd w:val="clear" w:color="auto" w:fill="FFFFFF"/>
        </w:rPr>
      </w:pPr>
    </w:p>
    <w:p w14:paraId="5C28D60D" w14:textId="25A8A098" w:rsidR="00146D42" w:rsidRDefault="00146D42" w:rsidP="00336634">
      <w:pPr>
        <w:jc w:val="both"/>
        <w:rPr>
          <w:rFonts w:cs="Segoe UI"/>
          <w:color w:val="000000"/>
          <w:shd w:val="clear" w:color="auto" w:fill="FFFFFF"/>
        </w:rPr>
      </w:pPr>
    </w:p>
    <w:p w14:paraId="5125AD6D" w14:textId="2D7B1002" w:rsidR="00146D42" w:rsidRDefault="00146D42" w:rsidP="00336634">
      <w:pPr>
        <w:jc w:val="both"/>
        <w:rPr>
          <w:rFonts w:cs="Segoe UI"/>
          <w:color w:val="000000"/>
          <w:shd w:val="clear" w:color="auto" w:fill="FFFFFF"/>
        </w:rPr>
      </w:pPr>
    </w:p>
    <w:p w14:paraId="6521D54C" w14:textId="77777777" w:rsidR="00146D42" w:rsidRPr="00336634" w:rsidRDefault="00146D42" w:rsidP="00336634">
      <w:pPr>
        <w:jc w:val="both"/>
        <w:rPr>
          <w:rFonts w:cs="Segoe UI"/>
          <w:color w:val="000000"/>
          <w:shd w:val="clear" w:color="auto" w:fill="FFFFFF"/>
        </w:rPr>
      </w:pPr>
    </w:p>
    <w:p w14:paraId="5E3E7E77" w14:textId="5717D285" w:rsidR="00336634" w:rsidRPr="00336634" w:rsidRDefault="00336634" w:rsidP="00336634">
      <w:pPr>
        <w:pStyle w:val="ListParagraph"/>
        <w:numPr>
          <w:ilvl w:val="0"/>
          <w:numId w:val="35"/>
        </w:numPr>
        <w:spacing w:after="200" w:line="276" w:lineRule="auto"/>
        <w:ind w:left="360"/>
        <w:jc w:val="both"/>
        <w:rPr>
          <w:rFonts w:ascii="Segoe UI" w:eastAsiaTheme="minorHAnsi" w:hAnsi="Segoe UI" w:cs="Segoe UI"/>
          <w:color w:val="000000"/>
          <w:sz w:val="24"/>
          <w:szCs w:val="22"/>
          <w:shd w:val="clear" w:color="auto" w:fill="FFFFFF"/>
        </w:rPr>
      </w:pPr>
      <w:r w:rsidRPr="00336634">
        <w:rPr>
          <w:rFonts w:ascii="Segoe UI" w:eastAsiaTheme="minorHAnsi" w:hAnsi="Segoe UI" w:cs="Segoe UI"/>
          <w:color w:val="000000"/>
          <w:sz w:val="24"/>
          <w:szCs w:val="22"/>
          <w:shd w:val="clear" w:color="auto" w:fill="FFFFFF"/>
        </w:rPr>
        <w:lastRenderedPageBreak/>
        <w:t>Fill the details shown below for all tasks to do Analysis in PowerBI</w:t>
      </w:r>
    </w:p>
    <w:p w14:paraId="1E8689C1" w14:textId="2F44F953" w:rsidR="00336634" w:rsidRPr="00336634" w:rsidRDefault="00D26B35" w:rsidP="00336634">
      <w:pPr>
        <w:jc w:val="both"/>
        <w:rPr>
          <w:rFonts w:cs="Segoe UI"/>
          <w:color w:val="000000"/>
          <w:shd w:val="clear" w:color="auto" w:fill="FFFFFF"/>
        </w:rPr>
      </w:pPr>
      <w:r w:rsidRPr="00336634">
        <w:rPr>
          <w:rFonts w:cs="Segoe UI"/>
          <w:noProof/>
          <w:color w:val="000000"/>
          <w:shd w:val="clear" w:color="auto" w:fill="FFFFFF"/>
        </w:rPr>
        <mc:AlternateContent>
          <mc:Choice Requires="wps">
            <w:drawing>
              <wp:anchor distT="0" distB="0" distL="114300" distR="114300" simplePos="0" relativeHeight="251705344" behindDoc="0" locked="0" layoutInCell="1" allowOverlap="1" wp14:anchorId="7DB27123" wp14:editId="5EF0C6B9">
                <wp:simplePos x="0" y="0"/>
                <wp:positionH relativeFrom="column">
                  <wp:posOffset>2733821</wp:posOffset>
                </wp:positionH>
                <wp:positionV relativeFrom="paragraph">
                  <wp:posOffset>183146</wp:posOffset>
                </wp:positionV>
                <wp:extent cx="357505" cy="317500"/>
                <wp:effectExtent l="0" t="0" r="23495" b="25400"/>
                <wp:wrapNone/>
                <wp:docPr id="53" name="Oval 53"/>
                <wp:cNvGraphicFramePr/>
                <a:graphic xmlns:a="http://schemas.openxmlformats.org/drawingml/2006/main">
                  <a:graphicData uri="http://schemas.microsoft.com/office/word/2010/wordprocessingShape">
                    <wps:wsp>
                      <wps:cNvSpPr/>
                      <wps:spPr>
                        <a:xfrm>
                          <a:off x="0" y="0"/>
                          <a:ext cx="357505" cy="31750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518BD8" w14:textId="77777777" w:rsidR="00336634" w:rsidRPr="00ED663D" w:rsidRDefault="00336634" w:rsidP="00336634">
                            <w:pPr>
                              <w:jc w:val="center"/>
                              <w:rPr>
                                <w:b/>
                                <w:color w:val="000000" w:themeColor="text1"/>
                                <w:sz w:val="18"/>
                                <w:szCs w:val="18"/>
                              </w:rPr>
                            </w:pPr>
                            <w:r>
                              <w:rPr>
                                <w:b/>
                                <w:color w:val="000000" w:themeColor="text1"/>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B27123" id="Oval 53" o:spid="_x0000_s1042" style="position:absolute;left:0;text-align:left;margin-left:215.25pt;margin-top:14.4pt;width:28.15pt;height: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" fillcolor="yellow" strokecolor="#1f4d78 [1604]" strokeweight="1pt">
                <v:stroke joinstyle="miter"/>
                <v:textbox>
                  <w:txbxContent>
                    <w:p w14:paraId="06518BD8" w14:textId="77777777" w:rsidR="00336634" w:rsidRPr="00ED663D" w:rsidRDefault="00336634" w:rsidP="00336634">
                      <w:pPr>
                        <w:jc w:val="center"/>
                        <w:rPr>
                          <w:b/>
                          <w:color w:val="000000" w:themeColor="text1"/>
                          <w:sz w:val="18"/>
                          <w:szCs w:val="18"/>
                        </w:rPr>
                      </w:pPr>
                      <w:r>
                        <w:rPr>
                          <w:b/>
                          <w:color w:val="000000" w:themeColor="text1"/>
                          <w:sz w:val="18"/>
                          <w:szCs w:val="18"/>
                        </w:rPr>
                        <w:t>1</w:t>
                      </w:r>
                    </w:p>
                  </w:txbxContent>
                </v:textbox>
              </v:oval>
            </w:pict>
          </mc:Fallback>
        </mc:AlternateContent>
      </w:r>
      <w:r w:rsidRPr="00336634">
        <w:rPr>
          <w:rFonts w:cs="Segoe UI"/>
          <w:noProof/>
          <w:color w:val="000000"/>
          <w:shd w:val="clear" w:color="auto" w:fill="FFFFFF"/>
        </w:rPr>
        <mc:AlternateContent>
          <mc:Choice Requires="wps">
            <w:drawing>
              <wp:anchor distT="0" distB="0" distL="114300" distR="114300" simplePos="0" relativeHeight="251700224" behindDoc="0" locked="0" layoutInCell="1" allowOverlap="1" wp14:anchorId="556F752C" wp14:editId="33DC2A85">
                <wp:simplePos x="0" y="0"/>
                <wp:positionH relativeFrom="margin">
                  <wp:posOffset>2618508</wp:posOffset>
                </wp:positionH>
                <wp:positionV relativeFrom="paragraph">
                  <wp:posOffset>354854</wp:posOffset>
                </wp:positionV>
                <wp:extent cx="271247" cy="230332"/>
                <wp:effectExtent l="38100" t="19050" r="14605" b="55880"/>
                <wp:wrapNone/>
                <wp:docPr id="48" name="Straight Arrow Connector 48"/>
                <wp:cNvGraphicFramePr/>
                <a:graphic xmlns:a="http://schemas.openxmlformats.org/drawingml/2006/main">
                  <a:graphicData uri="http://schemas.microsoft.com/office/word/2010/wordprocessingShape">
                    <wps:wsp>
                      <wps:cNvCnPr/>
                      <wps:spPr>
                        <a:xfrm flipH="1">
                          <a:off x="0" y="0"/>
                          <a:ext cx="271247" cy="230332"/>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61D0B" id="Straight Arrow Connector 48" o:spid="_x0000_s1026" type="#_x0000_t32" style="position:absolute;margin-left:206.2pt;margin-top:27.95pt;width:21.35pt;height:18.15pt;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" strokecolor="black [3213]" strokeweight="2.25pt">
                <v:stroke endarrow="block" joinstyle="miter"/>
                <w10:wrap anchorx="margin"/>
              </v:shape>
            </w:pict>
          </mc:Fallback>
        </mc:AlternateContent>
      </w:r>
      <w:r w:rsidRPr="00336634">
        <w:rPr>
          <w:rFonts w:cs="Segoe UI"/>
          <w:noProof/>
          <w:color w:val="000000"/>
          <w:shd w:val="clear" w:color="auto" w:fill="FFFFFF"/>
        </w:rPr>
        <mc:AlternateContent>
          <mc:Choice Requires="wps">
            <w:drawing>
              <wp:anchor distT="0" distB="0" distL="114300" distR="114300" simplePos="0" relativeHeight="251701248" behindDoc="0" locked="0" layoutInCell="1" allowOverlap="1" wp14:anchorId="4D073A76" wp14:editId="7D50E12B">
                <wp:simplePos x="0" y="0"/>
                <wp:positionH relativeFrom="margin">
                  <wp:posOffset>2803547</wp:posOffset>
                </wp:positionH>
                <wp:positionV relativeFrom="paragraph">
                  <wp:posOffset>1107085</wp:posOffset>
                </wp:positionV>
                <wp:extent cx="301625" cy="74682"/>
                <wp:effectExtent l="19050" t="57150" r="22225" b="59055"/>
                <wp:wrapNone/>
                <wp:docPr id="49" name="Straight Arrow Connector 49"/>
                <wp:cNvGraphicFramePr/>
                <a:graphic xmlns:a="http://schemas.openxmlformats.org/drawingml/2006/main">
                  <a:graphicData uri="http://schemas.microsoft.com/office/word/2010/wordprocessingShape">
                    <wps:wsp>
                      <wps:cNvCnPr/>
                      <wps:spPr>
                        <a:xfrm flipV="1">
                          <a:off x="0" y="0"/>
                          <a:ext cx="301625" cy="74682"/>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7CF2F" id="Straight Arrow Connector 49" o:spid="_x0000_s1026" type="#_x0000_t32" style="position:absolute;margin-left:220.75pt;margin-top:87.15pt;width:23.75pt;height:5.9pt;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" strokecolor="black [3213]" strokeweight="2.25pt">
                <v:stroke endarrow="block" joinstyle="miter"/>
                <w10:wrap anchorx="margin"/>
              </v:shape>
            </w:pict>
          </mc:Fallback>
        </mc:AlternateContent>
      </w:r>
      <w:r w:rsidRPr="00336634">
        <w:rPr>
          <w:rFonts w:cs="Segoe UI"/>
          <w:noProof/>
          <w:color w:val="000000"/>
          <w:shd w:val="clear" w:color="auto" w:fill="FFFFFF"/>
        </w:rPr>
        <mc:AlternateContent>
          <mc:Choice Requires="wps">
            <w:drawing>
              <wp:anchor distT="0" distB="0" distL="114300" distR="114300" simplePos="0" relativeHeight="251699200" behindDoc="0" locked="0" layoutInCell="1" allowOverlap="1" wp14:anchorId="2E4B4EC2" wp14:editId="1BCCBFAF">
                <wp:simplePos x="0" y="0"/>
                <wp:positionH relativeFrom="column">
                  <wp:posOffset>725764</wp:posOffset>
                </wp:positionH>
                <wp:positionV relativeFrom="paragraph">
                  <wp:posOffset>271327</wp:posOffset>
                </wp:positionV>
                <wp:extent cx="185256" cy="109238"/>
                <wp:effectExtent l="38100" t="19050" r="24765" b="43180"/>
                <wp:wrapNone/>
                <wp:docPr id="47" name="Straight Arrow Connector 47"/>
                <wp:cNvGraphicFramePr/>
                <a:graphic xmlns:a="http://schemas.openxmlformats.org/drawingml/2006/main">
                  <a:graphicData uri="http://schemas.microsoft.com/office/word/2010/wordprocessingShape">
                    <wps:wsp>
                      <wps:cNvCnPr/>
                      <wps:spPr>
                        <a:xfrm flipH="1">
                          <a:off x="0" y="0"/>
                          <a:ext cx="185256" cy="10923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D5CC0" id="Straight Arrow Connector 47" o:spid="_x0000_s1026" type="#_x0000_t32" style="position:absolute;margin-left:57.15pt;margin-top:21.35pt;width:14.6pt;height:8.6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" strokecolor="black [3213]" strokeweight="2.25pt">
                <v:stroke endarrow="block" joinstyle="miter"/>
              </v:shape>
            </w:pict>
          </mc:Fallback>
        </mc:AlternateContent>
      </w:r>
      <w:r w:rsidRPr="00336634">
        <w:rPr>
          <w:rFonts w:cs="Segoe UI"/>
          <w:noProof/>
          <w:color w:val="000000"/>
          <w:shd w:val="clear" w:color="auto" w:fill="FFFFFF"/>
        </w:rPr>
        <mc:AlternateContent>
          <mc:Choice Requires="wps">
            <w:drawing>
              <wp:anchor distT="0" distB="0" distL="114300" distR="114300" simplePos="0" relativeHeight="251702272" behindDoc="0" locked="0" layoutInCell="1" allowOverlap="1" wp14:anchorId="138C27D3" wp14:editId="71553B71">
                <wp:simplePos x="0" y="0"/>
                <wp:positionH relativeFrom="column">
                  <wp:posOffset>840194</wp:posOffset>
                </wp:positionH>
                <wp:positionV relativeFrom="paragraph">
                  <wp:posOffset>803968</wp:posOffset>
                </wp:positionV>
                <wp:extent cx="357505" cy="317500"/>
                <wp:effectExtent l="0" t="0" r="23495" b="25400"/>
                <wp:wrapNone/>
                <wp:docPr id="50" name="Oval 50"/>
                <wp:cNvGraphicFramePr/>
                <a:graphic xmlns:a="http://schemas.openxmlformats.org/drawingml/2006/main">
                  <a:graphicData uri="http://schemas.microsoft.com/office/word/2010/wordprocessingShape">
                    <wps:wsp>
                      <wps:cNvSpPr/>
                      <wps:spPr>
                        <a:xfrm>
                          <a:off x="0" y="0"/>
                          <a:ext cx="357505" cy="31750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3CABE4" w14:textId="77777777" w:rsidR="00336634" w:rsidRPr="00ED663D" w:rsidRDefault="00336634" w:rsidP="00336634">
                            <w:pPr>
                              <w:jc w:val="center"/>
                              <w:rPr>
                                <w:b/>
                                <w:color w:val="000000" w:themeColor="text1"/>
                                <w:sz w:val="18"/>
                                <w:szCs w:val="18"/>
                              </w:rPr>
                            </w:pPr>
                            <w:r>
                              <w:rPr>
                                <w:b/>
                                <w:color w:val="000000" w:themeColor="text1"/>
                                <w:sz w:val="18"/>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C27D3" id="Oval 50" o:spid="_x0000_s1043" style="position:absolute;left:0;text-align:left;margin-left:66.15pt;margin-top:63.3pt;width:28.15pt;height: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" fillcolor="yellow" strokecolor="#1f4d78 [1604]" strokeweight="1pt">
                <v:stroke joinstyle="miter"/>
                <v:textbox>
                  <w:txbxContent>
                    <w:p w14:paraId="403CABE4" w14:textId="77777777" w:rsidR="00336634" w:rsidRPr="00ED663D" w:rsidRDefault="00336634" w:rsidP="00336634">
                      <w:pPr>
                        <w:jc w:val="center"/>
                        <w:rPr>
                          <w:b/>
                          <w:color w:val="000000" w:themeColor="text1"/>
                          <w:sz w:val="18"/>
                          <w:szCs w:val="18"/>
                        </w:rPr>
                      </w:pPr>
                      <w:r>
                        <w:rPr>
                          <w:b/>
                          <w:color w:val="000000" w:themeColor="text1"/>
                          <w:sz w:val="18"/>
                          <w:szCs w:val="18"/>
                        </w:rPr>
                        <w:t>4</w:t>
                      </w:r>
                    </w:p>
                  </w:txbxContent>
                </v:textbox>
              </v:oval>
            </w:pict>
          </mc:Fallback>
        </mc:AlternateContent>
      </w:r>
      <w:r w:rsidRPr="00336634">
        <w:rPr>
          <w:rFonts w:cs="Segoe UI"/>
          <w:noProof/>
          <w:color w:val="000000"/>
          <w:shd w:val="clear" w:color="auto" w:fill="FFFFFF"/>
        </w:rPr>
        <mc:AlternateContent>
          <mc:Choice Requires="wps">
            <w:drawing>
              <wp:anchor distT="0" distB="0" distL="114300" distR="114300" simplePos="0" relativeHeight="251698176" behindDoc="0" locked="0" layoutInCell="1" allowOverlap="1" wp14:anchorId="7CDC023D" wp14:editId="06F48616">
                <wp:simplePos x="0" y="0"/>
                <wp:positionH relativeFrom="column">
                  <wp:posOffset>776827</wp:posOffset>
                </wp:positionH>
                <wp:positionV relativeFrom="paragraph">
                  <wp:posOffset>689877</wp:posOffset>
                </wp:positionV>
                <wp:extent cx="167005" cy="166370"/>
                <wp:effectExtent l="38100" t="38100" r="23495" b="24130"/>
                <wp:wrapNone/>
                <wp:docPr id="46" name="Straight Arrow Connector 46"/>
                <wp:cNvGraphicFramePr/>
                <a:graphic xmlns:a="http://schemas.openxmlformats.org/drawingml/2006/main">
                  <a:graphicData uri="http://schemas.microsoft.com/office/word/2010/wordprocessingShape">
                    <wps:wsp>
                      <wps:cNvCnPr/>
                      <wps:spPr>
                        <a:xfrm flipH="1" flipV="1">
                          <a:off x="0" y="0"/>
                          <a:ext cx="167005" cy="16637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5CE40" id="Straight Arrow Connector 46" o:spid="_x0000_s1026" type="#_x0000_t32" style="position:absolute;margin-left:61.15pt;margin-top:54.3pt;width:13.15pt;height:13.1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" strokecolor="black [3213]" strokeweight="2.25pt">
                <v:stroke endarrow="block" joinstyle="miter"/>
              </v:shape>
            </w:pict>
          </mc:Fallback>
        </mc:AlternateContent>
      </w:r>
      <w:r w:rsidR="00336634" w:rsidRPr="00336634">
        <w:rPr>
          <w:rFonts w:cs="Segoe UI"/>
          <w:noProof/>
          <w:color w:val="000000"/>
          <w:shd w:val="clear" w:color="auto" w:fill="FFFFFF"/>
        </w:rPr>
        <mc:AlternateContent>
          <mc:Choice Requires="wps">
            <w:drawing>
              <wp:anchor distT="0" distB="0" distL="114300" distR="114300" simplePos="0" relativeHeight="251704320" behindDoc="0" locked="0" layoutInCell="1" allowOverlap="1" wp14:anchorId="514430C8" wp14:editId="51876025">
                <wp:simplePos x="0" y="0"/>
                <wp:positionH relativeFrom="column">
                  <wp:posOffset>2560320</wp:posOffset>
                </wp:positionH>
                <wp:positionV relativeFrom="paragraph">
                  <wp:posOffset>1048385</wp:posOffset>
                </wp:positionV>
                <wp:extent cx="357505" cy="333375"/>
                <wp:effectExtent l="0" t="0" r="23495" b="28575"/>
                <wp:wrapNone/>
                <wp:docPr id="52" name="Oval 52"/>
                <wp:cNvGraphicFramePr/>
                <a:graphic xmlns:a="http://schemas.openxmlformats.org/drawingml/2006/main">
                  <a:graphicData uri="http://schemas.microsoft.com/office/word/2010/wordprocessingShape">
                    <wps:wsp>
                      <wps:cNvSpPr/>
                      <wps:spPr>
                        <a:xfrm>
                          <a:off x="0" y="0"/>
                          <a:ext cx="357505" cy="33337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D3ABF0" w14:textId="77777777" w:rsidR="00336634" w:rsidRPr="00ED663D" w:rsidRDefault="00336634" w:rsidP="00336634">
                            <w:pPr>
                              <w:jc w:val="center"/>
                              <w:rPr>
                                <w:b/>
                                <w:color w:val="000000" w:themeColor="text1"/>
                                <w:sz w:val="18"/>
                                <w:szCs w:val="18"/>
                              </w:rPr>
                            </w:pPr>
                            <w:r>
                              <w:rPr>
                                <w:b/>
                                <w:color w:val="000000" w:themeColor="text1"/>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4430C8" id="Oval 52" o:spid="_x0000_s1044" style="position:absolute;left:0;text-align:left;margin-left:201.6pt;margin-top:82.55pt;width:28.15pt;height:26.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" fillcolor="yellow" strokecolor="#1f4d78 [1604]" strokeweight="1pt">
                <v:stroke joinstyle="miter"/>
                <v:textbox>
                  <w:txbxContent>
                    <w:p w14:paraId="72D3ABF0" w14:textId="77777777" w:rsidR="00336634" w:rsidRPr="00ED663D" w:rsidRDefault="00336634" w:rsidP="00336634">
                      <w:pPr>
                        <w:jc w:val="center"/>
                        <w:rPr>
                          <w:b/>
                          <w:color w:val="000000" w:themeColor="text1"/>
                          <w:sz w:val="18"/>
                          <w:szCs w:val="18"/>
                        </w:rPr>
                      </w:pPr>
                      <w:r>
                        <w:rPr>
                          <w:b/>
                          <w:color w:val="000000" w:themeColor="text1"/>
                          <w:sz w:val="18"/>
                          <w:szCs w:val="18"/>
                        </w:rPr>
                        <w:t>2</w:t>
                      </w:r>
                    </w:p>
                  </w:txbxContent>
                </v:textbox>
              </v:oval>
            </w:pict>
          </mc:Fallback>
        </mc:AlternateContent>
      </w:r>
      <w:r w:rsidR="00336634" w:rsidRPr="00336634">
        <w:rPr>
          <w:rFonts w:cs="Segoe UI"/>
          <w:noProof/>
          <w:color w:val="000000"/>
          <w:shd w:val="clear" w:color="auto" w:fill="FFFFFF"/>
        </w:rPr>
        <mc:AlternateContent>
          <mc:Choice Requires="wps">
            <w:drawing>
              <wp:anchor distT="0" distB="0" distL="114300" distR="114300" simplePos="0" relativeHeight="251703296" behindDoc="0" locked="0" layoutInCell="1" allowOverlap="1" wp14:anchorId="51F8BE4D" wp14:editId="29A280F1">
                <wp:simplePos x="0" y="0"/>
                <wp:positionH relativeFrom="column">
                  <wp:posOffset>922020</wp:posOffset>
                </wp:positionH>
                <wp:positionV relativeFrom="paragraph">
                  <wp:posOffset>83185</wp:posOffset>
                </wp:positionV>
                <wp:extent cx="357505" cy="317500"/>
                <wp:effectExtent l="0" t="0" r="23495" b="25400"/>
                <wp:wrapNone/>
                <wp:docPr id="51" name="Oval 51"/>
                <wp:cNvGraphicFramePr/>
                <a:graphic xmlns:a="http://schemas.openxmlformats.org/drawingml/2006/main">
                  <a:graphicData uri="http://schemas.microsoft.com/office/word/2010/wordprocessingShape">
                    <wps:wsp>
                      <wps:cNvSpPr/>
                      <wps:spPr>
                        <a:xfrm>
                          <a:off x="0" y="0"/>
                          <a:ext cx="357505" cy="31750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612390" w14:textId="77777777" w:rsidR="00336634" w:rsidRPr="00ED663D" w:rsidRDefault="00336634" w:rsidP="00336634">
                            <w:pPr>
                              <w:jc w:val="center"/>
                              <w:rPr>
                                <w:b/>
                                <w:color w:val="000000" w:themeColor="text1"/>
                                <w:sz w:val="18"/>
                                <w:szCs w:val="18"/>
                              </w:rPr>
                            </w:pPr>
                            <w:r>
                              <w:rPr>
                                <w:b/>
                                <w:color w:val="000000" w:themeColor="text1"/>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8BE4D" id="Oval 51" o:spid="_x0000_s1045" style="position:absolute;left:0;text-align:left;margin-left:72.6pt;margin-top:6.55pt;width:28.15pt;height: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" fillcolor="yellow" strokecolor="#1f4d78 [1604]" strokeweight="1pt">
                <v:stroke joinstyle="miter"/>
                <v:textbox>
                  <w:txbxContent>
                    <w:p w14:paraId="42612390" w14:textId="77777777" w:rsidR="00336634" w:rsidRPr="00ED663D" w:rsidRDefault="00336634" w:rsidP="00336634">
                      <w:pPr>
                        <w:jc w:val="center"/>
                        <w:rPr>
                          <w:b/>
                          <w:color w:val="000000" w:themeColor="text1"/>
                          <w:sz w:val="18"/>
                          <w:szCs w:val="18"/>
                        </w:rPr>
                      </w:pPr>
                      <w:r>
                        <w:rPr>
                          <w:b/>
                          <w:color w:val="000000" w:themeColor="text1"/>
                          <w:sz w:val="18"/>
                          <w:szCs w:val="18"/>
                        </w:rPr>
                        <w:t>3</w:t>
                      </w:r>
                    </w:p>
                  </w:txbxContent>
                </v:textbox>
              </v:oval>
            </w:pict>
          </mc:Fallback>
        </mc:AlternateContent>
      </w:r>
      <w:r w:rsidR="00336634" w:rsidRPr="00336634">
        <w:rPr>
          <w:rFonts w:cs="Segoe UI"/>
          <w:noProof/>
          <w:color w:val="000000"/>
          <w:shd w:val="clear" w:color="auto" w:fill="FFFFFF"/>
        </w:rPr>
        <w:drawing>
          <wp:inline distT="0" distB="0" distL="0" distR="0" wp14:anchorId="65A0101E" wp14:editId="59978A44">
            <wp:extent cx="4902200" cy="2503325"/>
            <wp:effectExtent l="133350" t="114300" r="127000" b="16383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36">
                      <a:extLst>
                        <a:ext uri="{28A0092B-C50C-407E-A947-70E740481C1C}">
                          <a14:useLocalDpi xmlns:a14="http://schemas.microsoft.com/office/drawing/2010/main" val="0"/>
                        </a:ext>
                      </a:extLst>
                    </a:blip>
                    <a:srcRect r="19246"/>
                    <a:stretch/>
                  </pic:blipFill>
                  <pic:spPr bwMode="auto">
                    <a:xfrm>
                      <a:off x="0" y="0"/>
                      <a:ext cx="4909895" cy="2507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CB66F0A" w14:textId="77777777" w:rsidR="0029085E" w:rsidRPr="00336634" w:rsidRDefault="0029085E" w:rsidP="00336634">
      <w:pPr>
        <w:pStyle w:val="Heading2"/>
        <w:rPr>
          <w:rFonts w:eastAsiaTheme="minorHAnsi" w:cs="Segoe UI"/>
          <w:b w:val="0"/>
          <w:color w:val="000000"/>
          <w:sz w:val="24"/>
          <w:szCs w:val="22"/>
          <w:shd w:val="clear" w:color="auto" w:fill="FFFFFF"/>
        </w:rPr>
      </w:pPr>
    </w:p>
    <w:sectPr w:rsidR="0029085E" w:rsidRPr="00336634" w:rsidSect="00A139D0">
      <w:headerReference w:type="default" r:id="rId37"/>
      <w:footerReference w:type="default" r:id="rId38"/>
      <w:headerReference w:type="first" r:id="rId39"/>
      <w:footerReference w:type="first" r:id="rId40"/>
      <w:pgSz w:w="12240" w:h="15840"/>
      <w:pgMar w:top="720" w:right="720" w:bottom="720" w:left="720" w:header="720"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10CBC" w14:textId="77777777" w:rsidR="00653988" w:rsidRDefault="00653988" w:rsidP="002B4769">
      <w:pPr>
        <w:spacing w:after="0" w:line="240" w:lineRule="auto"/>
      </w:pPr>
      <w:r>
        <w:separator/>
      </w:r>
    </w:p>
  </w:endnote>
  <w:endnote w:type="continuationSeparator" w:id="0">
    <w:p w14:paraId="477879A6" w14:textId="77777777" w:rsidR="00653988" w:rsidRDefault="00653988" w:rsidP="002B4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4EA62" w14:textId="71A4C30A" w:rsidR="004015BE" w:rsidRDefault="004015BE" w:rsidP="007D0D25">
    <w:pPr>
      <w:pStyle w:val="Footer"/>
      <w:pBdr>
        <w:top w:val="single" w:sz="4" w:space="0" w:color="D9D9D9" w:themeColor="background1" w:themeShade="D9"/>
      </w:pBdr>
      <w:jc w:val="center"/>
    </w:pPr>
    <w:r w:rsidRPr="001645C0">
      <w:rPr>
        <w:noProof/>
        <w:color w:val="E7E6E6" w:themeColor="background2"/>
        <w:highlight w:val="yellow"/>
      </w:rPr>
      <mc:AlternateContent>
        <mc:Choice Requires="wps">
          <w:drawing>
            <wp:anchor distT="0" distB="0" distL="114300" distR="114300" simplePos="0" relativeHeight="251671552" behindDoc="0" locked="0" layoutInCell="1" allowOverlap="1" wp14:anchorId="32304EC7" wp14:editId="024B08A8">
              <wp:simplePos x="0" y="0"/>
              <wp:positionH relativeFrom="margin">
                <wp:align>center</wp:align>
              </wp:positionH>
              <wp:positionV relativeFrom="paragraph">
                <wp:posOffset>3810</wp:posOffset>
              </wp:positionV>
              <wp:extent cx="73152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BF5359" id="Straight Connector 1" o:spid="_x0000_s1026" style="position:absolute;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3pt" to="8in,.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" strokecolor="#aeaaaa [2414]" strokeweight=".5pt">
              <v:stroke joinstyle="miter"/>
              <w10:wrap anchorx="margin"/>
            </v:line>
          </w:pict>
        </mc:Fallback>
      </mc:AlternateContent>
    </w:r>
    <w:r w:rsidR="00146D42">
      <w:rPr>
        <w:color w:val="767171" w:themeColor="background2" w:themeShade="80"/>
      </w:rPr>
      <w:t>Azure DevOps Analytics Dashboard</w:t>
    </w:r>
    <w:r>
      <w:tab/>
    </w:r>
    <w:sdt>
      <w:sdtPr>
        <w:rPr>
          <w:color w:val="767171" w:themeColor="background2" w:themeShade="80"/>
        </w:rPr>
        <w:id w:val="920066289"/>
        <w:docPartObj>
          <w:docPartGallery w:val="Page Numbers (Bottom of Page)"/>
          <w:docPartUnique/>
        </w:docPartObj>
      </w:sdtPr>
      <w:sdtEndPr>
        <w:rPr>
          <w:spacing w:val="60"/>
        </w:rPr>
      </w:sdtEndPr>
      <w:sdtContent>
        <w:r w:rsidRPr="002B4769">
          <w:rPr>
            <w:color w:val="767171" w:themeColor="background2" w:themeShade="80"/>
          </w:rPr>
          <w:fldChar w:fldCharType="begin"/>
        </w:r>
        <w:r w:rsidRPr="002B4769">
          <w:rPr>
            <w:color w:val="767171" w:themeColor="background2" w:themeShade="80"/>
          </w:rPr>
          <w:instrText xml:space="preserve"> PAGE   \* MERGEFORMAT </w:instrText>
        </w:r>
        <w:r w:rsidRPr="002B4769">
          <w:rPr>
            <w:color w:val="767171" w:themeColor="background2" w:themeShade="80"/>
          </w:rPr>
          <w:fldChar w:fldCharType="separate"/>
        </w:r>
        <w:r>
          <w:rPr>
            <w:noProof/>
            <w:color w:val="767171" w:themeColor="background2" w:themeShade="80"/>
          </w:rPr>
          <w:t>4</w:t>
        </w:r>
        <w:r w:rsidRPr="002B4769">
          <w:rPr>
            <w:noProof/>
            <w:color w:val="767171" w:themeColor="background2" w:themeShade="80"/>
          </w:rPr>
          <w:fldChar w:fldCharType="end"/>
        </w:r>
        <w:r w:rsidRPr="002B4769">
          <w:rPr>
            <w:color w:val="767171" w:themeColor="background2" w:themeShade="80"/>
          </w:rPr>
          <w:t xml:space="preserve"> | </w:t>
        </w:r>
        <w:r w:rsidRPr="002B4769">
          <w:rPr>
            <w:color w:val="767171" w:themeColor="background2" w:themeShade="80"/>
            <w:spacing w:val="60"/>
          </w:rPr>
          <w:t>Page</w:t>
        </w:r>
      </w:sdtContent>
    </w:sdt>
  </w:p>
  <w:p w14:paraId="2AF08C6B" w14:textId="77777777" w:rsidR="004015BE" w:rsidRPr="002B4769" w:rsidRDefault="004015BE">
    <w:pPr>
      <w:pStyle w:val="Footer"/>
      <w:rPr>
        <w:rFonts w:ascii="Arial" w:hAnsi="Arial" w:cs="Arial"/>
        <w:color w:val="AEAAAA" w:themeColor="background2" w:themeShade="B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02DFAFEF" w14:paraId="01246C17" w14:textId="77777777" w:rsidTr="02DFAFEF">
      <w:tc>
        <w:tcPr>
          <w:tcW w:w="3600" w:type="dxa"/>
        </w:tcPr>
        <w:p w14:paraId="54E7A182" w14:textId="77777777" w:rsidR="02DFAFEF" w:rsidRDefault="02DFAFEF" w:rsidP="02DFAFEF">
          <w:pPr>
            <w:pStyle w:val="Header"/>
            <w:ind w:left="-115"/>
          </w:pPr>
        </w:p>
      </w:tc>
      <w:tc>
        <w:tcPr>
          <w:tcW w:w="3600" w:type="dxa"/>
        </w:tcPr>
        <w:p w14:paraId="552BDF2D" w14:textId="77777777" w:rsidR="02DFAFEF" w:rsidRDefault="02DFAFEF" w:rsidP="02DFAFEF">
          <w:pPr>
            <w:pStyle w:val="Header"/>
            <w:jc w:val="center"/>
          </w:pPr>
        </w:p>
      </w:tc>
      <w:tc>
        <w:tcPr>
          <w:tcW w:w="3600" w:type="dxa"/>
        </w:tcPr>
        <w:p w14:paraId="0F1DB138" w14:textId="77777777" w:rsidR="02DFAFEF" w:rsidRDefault="02DFAFEF" w:rsidP="02DFAFEF">
          <w:pPr>
            <w:pStyle w:val="Header"/>
            <w:ind w:right="-115"/>
            <w:jc w:val="right"/>
          </w:pPr>
        </w:p>
      </w:tc>
    </w:tr>
  </w:tbl>
  <w:p w14:paraId="6D53716A" w14:textId="77777777" w:rsidR="02DFAFEF" w:rsidRDefault="02DFAFEF" w:rsidP="02DFAF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E27D8" w14:textId="77777777" w:rsidR="00653988" w:rsidRDefault="00653988" w:rsidP="002B4769">
      <w:pPr>
        <w:spacing w:after="0" w:line="240" w:lineRule="auto"/>
      </w:pPr>
      <w:r>
        <w:separator/>
      </w:r>
    </w:p>
  </w:footnote>
  <w:footnote w:type="continuationSeparator" w:id="0">
    <w:p w14:paraId="65E2B112" w14:textId="77777777" w:rsidR="00653988" w:rsidRDefault="00653988" w:rsidP="002B47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8E00A" w14:textId="77777777" w:rsidR="004015BE" w:rsidRDefault="004015BE">
    <w:pPr>
      <w:pStyle w:val="Header"/>
    </w:pPr>
    <w:r>
      <w:rPr>
        <w:rFonts w:ascii="Arial" w:hAnsi="Arial" w:cs="Arial"/>
        <w:noProof/>
        <w:sz w:val="20"/>
        <w:szCs w:val="20"/>
      </w:rPr>
      <w:drawing>
        <wp:anchor distT="0" distB="0" distL="114300" distR="114300" simplePos="0" relativeHeight="251661312" behindDoc="0" locked="0" layoutInCell="1" allowOverlap="1" wp14:anchorId="6B876304" wp14:editId="43EE90A8">
          <wp:simplePos x="0" y="0"/>
          <wp:positionH relativeFrom="page">
            <wp:posOffset>6403671</wp:posOffset>
          </wp:positionH>
          <wp:positionV relativeFrom="page">
            <wp:posOffset>76200</wp:posOffset>
          </wp:positionV>
          <wp:extent cx="1280160" cy="371573"/>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al Analytic Logo (Black Blue Text)-01.png"/>
                  <pic:cNvPicPr/>
                </pic:nvPicPr>
                <pic:blipFill rotWithShape="1">
                  <a:blip r:embed="rId1">
                    <a:extLst>
                      <a:ext uri="{28A0092B-C50C-407E-A947-70E740481C1C}">
                        <a14:useLocalDpi xmlns:a14="http://schemas.microsoft.com/office/drawing/2010/main" val="0"/>
                      </a:ext>
                    </a:extLst>
                  </a:blip>
                  <a:srcRect l="9791" t="23181" r="9953" b="22844"/>
                  <a:stretch/>
                </pic:blipFill>
                <pic:spPr bwMode="auto">
                  <a:xfrm>
                    <a:off x="0" y="0"/>
                    <a:ext cx="1280160" cy="371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02DFAFEF" w14:paraId="69764E58" w14:textId="77777777" w:rsidTr="02DFAFEF">
      <w:tc>
        <w:tcPr>
          <w:tcW w:w="3600" w:type="dxa"/>
        </w:tcPr>
        <w:p w14:paraId="7B86D62C" w14:textId="77777777" w:rsidR="02DFAFEF" w:rsidRDefault="02DFAFEF" w:rsidP="02DFAFEF">
          <w:pPr>
            <w:pStyle w:val="Header"/>
            <w:ind w:left="-115"/>
          </w:pPr>
        </w:p>
      </w:tc>
      <w:tc>
        <w:tcPr>
          <w:tcW w:w="3600" w:type="dxa"/>
        </w:tcPr>
        <w:p w14:paraId="7ED34F71" w14:textId="77777777" w:rsidR="02DFAFEF" w:rsidRDefault="02DFAFEF" w:rsidP="02DFAFEF">
          <w:pPr>
            <w:pStyle w:val="Header"/>
            <w:jc w:val="center"/>
          </w:pPr>
        </w:p>
      </w:tc>
      <w:tc>
        <w:tcPr>
          <w:tcW w:w="3600" w:type="dxa"/>
        </w:tcPr>
        <w:p w14:paraId="0B9B8CD4" w14:textId="77777777" w:rsidR="02DFAFEF" w:rsidRDefault="02DFAFEF" w:rsidP="02DFAFEF">
          <w:pPr>
            <w:pStyle w:val="Header"/>
            <w:ind w:right="-115"/>
            <w:jc w:val="right"/>
          </w:pPr>
        </w:p>
      </w:tc>
    </w:tr>
  </w:tbl>
  <w:p w14:paraId="7AA8820C" w14:textId="77777777" w:rsidR="02DFAFEF" w:rsidRDefault="02DFAFEF" w:rsidP="02DFAF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3334"/>
    <w:multiLevelType w:val="hybridMultilevel"/>
    <w:tmpl w:val="905A6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810A6"/>
    <w:multiLevelType w:val="hybridMultilevel"/>
    <w:tmpl w:val="9202F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47529"/>
    <w:multiLevelType w:val="hybridMultilevel"/>
    <w:tmpl w:val="FF38997A"/>
    <w:lvl w:ilvl="0" w:tplc="955EDA7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C330B"/>
    <w:multiLevelType w:val="hybridMultilevel"/>
    <w:tmpl w:val="39166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27C38"/>
    <w:multiLevelType w:val="hybridMultilevel"/>
    <w:tmpl w:val="26562B72"/>
    <w:lvl w:ilvl="0" w:tplc="A372D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733C1C"/>
    <w:multiLevelType w:val="hybridMultilevel"/>
    <w:tmpl w:val="9C723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95C87"/>
    <w:multiLevelType w:val="hybridMultilevel"/>
    <w:tmpl w:val="A7FE37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EB3464"/>
    <w:multiLevelType w:val="hybridMultilevel"/>
    <w:tmpl w:val="905A6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DF2657"/>
    <w:multiLevelType w:val="hybridMultilevel"/>
    <w:tmpl w:val="2F1CC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E203F5"/>
    <w:multiLevelType w:val="hybridMultilevel"/>
    <w:tmpl w:val="B010C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DA2CE1"/>
    <w:multiLevelType w:val="hybridMultilevel"/>
    <w:tmpl w:val="AA52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344142"/>
    <w:multiLevelType w:val="hybridMultilevel"/>
    <w:tmpl w:val="A7FE3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BC764A"/>
    <w:multiLevelType w:val="hybridMultilevel"/>
    <w:tmpl w:val="AA1A3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9C65CB"/>
    <w:multiLevelType w:val="hybridMultilevel"/>
    <w:tmpl w:val="EF5E6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843D0A"/>
    <w:multiLevelType w:val="hybridMultilevel"/>
    <w:tmpl w:val="FF38997A"/>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9F23B38"/>
    <w:multiLevelType w:val="hybridMultilevel"/>
    <w:tmpl w:val="14707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1D5742"/>
    <w:multiLevelType w:val="hybridMultilevel"/>
    <w:tmpl w:val="CB703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D71D8B"/>
    <w:multiLevelType w:val="hybridMultilevel"/>
    <w:tmpl w:val="A2D2F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AA1537"/>
    <w:multiLevelType w:val="hybridMultilevel"/>
    <w:tmpl w:val="B71C6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767012"/>
    <w:multiLevelType w:val="hybridMultilevel"/>
    <w:tmpl w:val="6B121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9A1D8D"/>
    <w:multiLevelType w:val="hybridMultilevel"/>
    <w:tmpl w:val="DBFE1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1D0F13"/>
    <w:multiLevelType w:val="hybridMultilevel"/>
    <w:tmpl w:val="1898CC44"/>
    <w:lvl w:ilvl="0" w:tplc="E996DFDC">
      <w:start w:val="1"/>
      <w:numFmt w:val="decimal"/>
      <w:lvlText w:val="%1."/>
      <w:lvlJc w:val="left"/>
      <w:pPr>
        <w:ind w:left="720" w:hanging="360"/>
      </w:pPr>
      <w:rPr>
        <w:rFonts w:ascii="Segoe UI" w:eastAsiaTheme="minorHAnsi"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03AB9"/>
    <w:multiLevelType w:val="hybridMultilevel"/>
    <w:tmpl w:val="142C5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4227E7"/>
    <w:multiLevelType w:val="hybridMultilevel"/>
    <w:tmpl w:val="EE781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6D6173"/>
    <w:multiLevelType w:val="hybridMultilevel"/>
    <w:tmpl w:val="4B487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6F0424"/>
    <w:multiLevelType w:val="hybridMultilevel"/>
    <w:tmpl w:val="BD3C2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C25BB7"/>
    <w:multiLevelType w:val="hybridMultilevel"/>
    <w:tmpl w:val="71D6B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951499"/>
    <w:multiLevelType w:val="hybridMultilevel"/>
    <w:tmpl w:val="210A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E26B36"/>
    <w:multiLevelType w:val="hybridMultilevel"/>
    <w:tmpl w:val="383A7FE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32477DA"/>
    <w:multiLevelType w:val="hybridMultilevel"/>
    <w:tmpl w:val="75C47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5965B5"/>
    <w:multiLevelType w:val="hybridMultilevel"/>
    <w:tmpl w:val="142C57F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4E712BE"/>
    <w:multiLevelType w:val="hybridMultilevel"/>
    <w:tmpl w:val="E068B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7345A6"/>
    <w:multiLevelType w:val="hybridMultilevel"/>
    <w:tmpl w:val="4626B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367566"/>
    <w:multiLevelType w:val="hybridMultilevel"/>
    <w:tmpl w:val="BF442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112F2"/>
    <w:multiLevelType w:val="hybridMultilevel"/>
    <w:tmpl w:val="905A69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2359A7"/>
    <w:multiLevelType w:val="hybridMultilevel"/>
    <w:tmpl w:val="0D9A3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133D9F"/>
    <w:multiLevelType w:val="hybridMultilevel"/>
    <w:tmpl w:val="6D885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5"/>
  </w:num>
  <w:num w:numId="3">
    <w:abstractNumId w:val="26"/>
  </w:num>
  <w:num w:numId="4">
    <w:abstractNumId w:val="34"/>
  </w:num>
  <w:num w:numId="5">
    <w:abstractNumId w:val="0"/>
  </w:num>
  <w:num w:numId="6">
    <w:abstractNumId w:val="7"/>
  </w:num>
  <w:num w:numId="7">
    <w:abstractNumId w:val="27"/>
  </w:num>
  <w:num w:numId="8">
    <w:abstractNumId w:val="15"/>
  </w:num>
  <w:num w:numId="9">
    <w:abstractNumId w:val="36"/>
  </w:num>
  <w:num w:numId="10">
    <w:abstractNumId w:val="3"/>
  </w:num>
  <w:num w:numId="11">
    <w:abstractNumId w:val="24"/>
  </w:num>
  <w:num w:numId="12">
    <w:abstractNumId w:val="31"/>
  </w:num>
  <w:num w:numId="13">
    <w:abstractNumId w:val="29"/>
  </w:num>
  <w:num w:numId="14">
    <w:abstractNumId w:val="23"/>
  </w:num>
  <w:num w:numId="15">
    <w:abstractNumId w:val="35"/>
  </w:num>
  <w:num w:numId="16">
    <w:abstractNumId w:val="32"/>
  </w:num>
  <w:num w:numId="17">
    <w:abstractNumId w:val="25"/>
  </w:num>
  <w:num w:numId="18">
    <w:abstractNumId w:val="16"/>
  </w:num>
  <w:num w:numId="19">
    <w:abstractNumId w:val="10"/>
  </w:num>
  <w:num w:numId="20">
    <w:abstractNumId w:val="9"/>
  </w:num>
  <w:num w:numId="21">
    <w:abstractNumId w:val="19"/>
  </w:num>
  <w:num w:numId="22">
    <w:abstractNumId w:val="11"/>
  </w:num>
  <w:num w:numId="23">
    <w:abstractNumId w:val="22"/>
  </w:num>
  <w:num w:numId="24">
    <w:abstractNumId w:val="18"/>
  </w:num>
  <w:num w:numId="25">
    <w:abstractNumId w:val="30"/>
  </w:num>
  <w:num w:numId="26">
    <w:abstractNumId w:val="6"/>
  </w:num>
  <w:num w:numId="27">
    <w:abstractNumId w:val="8"/>
  </w:num>
  <w:num w:numId="28">
    <w:abstractNumId w:val="1"/>
  </w:num>
  <w:num w:numId="29">
    <w:abstractNumId w:val="28"/>
  </w:num>
  <w:num w:numId="30">
    <w:abstractNumId w:val="13"/>
  </w:num>
  <w:num w:numId="31">
    <w:abstractNumId w:val="4"/>
  </w:num>
  <w:num w:numId="32">
    <w:abstractNumId w:val="2"/>
  </w:num>
  <w:num w:numId="33">
    <w:abstractNumId w:val="33"/>
  </w:num>
  <w:num w:numId="34">
    <w:abstractNumId w:val="14"/>
  </w:num>
  <w:num w:numId="35">
    <w:abstractNumId w:val="12"/>
  </w:num>
  <w:num w:numId="36">
    <w:abstractNumId w:val="21"/>
  </w:num>
  <w:num w:numId="37">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33B"/>
    <w:rsid w:val="00002EA8"/>
    <w:rsid w:val="000043D9"/>
    <w:rsid w:val="00007B1F"/>
    <w:rsid w:val="000134DF"/>
    <w:rsid w:val="000140C5"/>
    <w:rsid w:val="00017626"/>
    <w:rsid w:val="00017E41"/>
    <w:rsid w:val="00020373"/>
    <w:rsid w:val="00020B34"/>
    <w:rsid w:val="00020BF8"/>
    <w:rsid w:val="000214BF"/>
    <w:rsid w:val="00021A29"/>
    <w:rsid w:val="00021A42"/>
    <w:rsid w:val="00021A65"/>
    <w:rsid w:val="000226B9"/>
    <w:rsid w:val="00023299"/>
    <w:rsid w:val="00023833"/>
    <w:rsid w:val="00023FF1"/>
    <w:rsid w:val="00025668"/>
    <w:rsid w:val="0002696C"/>
    <w:rsid w:val="00026F11"/>
    <w:rsid w:val="00027092"/>
    <w:rsid w:val="00027695"/>
    <w:rsid w:val="000302F1"/>
    <w:rsid w:val="00030F66"/>
    <w:rsid w:val="00031286"/>
    <w:rsid w:val="00033B20"/>
    <w:rsid w:val="00034505"/>
    <w:rsid w:val="000352C3"/>
    <w:rsid w:val="00035DC2"/>
    <w:rsid w:val="000361EC"/>
    <w:rsid w:val="0003636C"/>
    <w:rsid w:val="00036801"/>
    <w:rsid w:val="0003687C"/>
    <w:rsid w:val="0003796E"/>
    <w:rsid w:val="00037ACD"/>
    <w:rsid w:val="00037CD3"/>
    <w:rsid w:val="00040E21"/>
    <w:rsid w:val="000420FC"/>
    <w:rsid w:val="000422FA"/>
    <w:rsid w:val="00042BED"/>
    <w:rsid w:val="000440E4"/>
    <w:rsid w:val="00046D0D"/>
    <w:rsid w:val="00046D2F"/>
    <w:rsid w:val="00046FF1"/>
    <w:rsid w:val="00046FF3"/>
    <w:rsid w:val="00050389"/>
    <w:rsid w:val="0005431F"/>
    <w:rsid w:val="0005578F"/>
    <w:rsid w:val="0005616F"/>
    <w:rsid w:val="000565D1"/>
    <w:rsid w:val="00057BB3"/>
    <w:rsid w:val="00057EBA"/>
    <w:rsid w:val="00062F2D"/>
    <w:rsid w:val="00063633"/>
    <w:rsid w:val="00063A01"/>
    <w:rsid w:val="00063E37"/>
    <w:rsid w:val="0006456B"/>
    <w:rsid w:val="00064884"/>
    <w:rsid w:val="00064FED"/>
    <w:rsid w:val="00066761"/>
    <w:rsid w:val="00070A9C"/>
    <w:rsid w:val="00070CDC"/>
    <w:rsid w:val="0007185B"/>
    <w:rsid w:val="00071912"/>
    <w:rsid w:val="00073204"/>
    <w:rsid w:val="0007385D"/>
    <w:rsid w:val="00073BC5"/>
    <w:rsid w:val="00074ACE"/>
    <w:rsid w:val="00074DAF"/>
    <w:rsid w:val="00076611"/>
    <w:rsid w:val="00076E12"/>
    <w:rsid w:val="0007799C"/>
    <w:rsid w:val="000802D5"/>
    <w:rsid w:val="00082BF3"/>
    <w:rsid w:val="000848B0"/>
    <w:rsid w:val="00090013"/>
    <w:rsid w:val="00090F57"/>
    <w:rsid w:val="0009101A"/>
    <w:rsid w:val="00091268"/>
    <w:rsid w:val="00091908"/>
    <w:rsid w:val="00091F00"/>
    <w:rsid w:val="0009593A"/>
    <w:rsid w:val="0009774C"/>
    <w:rsid w:val="00097C47"/>
    <w:rsid w:val="000A0689"/>
    <w:rsid w:val="000A0923"/>
    <w:rsid w:val="000A119C"/>
    <w:rsid w:val="000A1755"/>
    <w:rsid w:val="000A28C0"/>
    <w:rsid w:val="000A5018"/>
    <w:rsid w:val="000A5255"/>
    <w:rsid w:val="000A5D3E"/>
    <w:rsid w:val="000A6B7B"/>
    <w:rsid w:val="000A7628"/>
    <w:rsid w:val="000B1D22"/>
    <w:rsid w:val="000B26F1"/>
    <w:rsid w:val="000B7180"/>
    <w:rsid w:val="000C033B"/>
    <w:rsid w:val="000C1D23"/>
    <w:rsid w:val="000C2671"/>
    <w:rsid w:val="000C2E5A"/>
    <w:rsid w:val="000C3CE2"/>
    <w:rsid w:val="000C59FE"/>
    <w:rsid w:val="000C787A"/>
    <w:rsid w:val="000D03EF"/>
    <w:rsid w:val="000D2705"/>
    <w:rsid w:val="000D37B2"/>
    <w:rsid w:val="000D4CF6"/>
    <w:rsid w:val="000D7433"/>
    <w:rsid w:val="000D7F8C"/>
    <w:rsid w:val="000E063C"/>
    <w:rsid w:val="000E0FDB"/>
    <w:rsid w:val="000E5496"/>
    <w:rsid w:val="000E6A25"/>
    <w:rsid w:val="000E79ED"/>
    <w:rsid w:val="000F3895"/>
    <w:rsid w:val="000F4EF3"/>
    <w:rsid w:val="000F5DA6"/>
    <w:rsid w:val="00100A81"/>
    <w:rsid w:val="00101CBA"/>
    <w:rsid w:val="00102009"/>
    <w:rsid w:val="00103195"/>
    <w:rsid w:val="001031AD"/>
    <w:rsid w:val="001040B5"/>
    <w:rsid w:val="00104536"/>
    <w:rsid w:val="0010538D"/>
    <w:rsid w:val="001066DD"/>
    <w:rsid w:val="001066FE"/>
    <w:rsid w:val="001075BE"/>
    <w:rsid w:val="00110BA1"/>
    <w:rsid w:val="00111258"/>
    <w:rsid w:val="001118D0"/>
    <w:rsid w:val="00113408"/>
    <w:rsid w:val="00114434"/>
    <w:rsid w:val="001201A5"/>
    <w:rsid w:val="00120490"/>
    <w:rsid w:val="001207A2"/>
    <w:rsid w:val="00120D83"/>
    <w:rsid w:val="00121653"/>
    <w:rsid w:val="00121C68"/>
    <w:rsid w:val="001220EF"/>
    <w:rsid w:val="00122367"/>
    <w:rsid w:val="001233EC"/>
    <w:rsid w:val="00124121"/>
    <w:rsid w:val="00125B7F"/>
    <w:rsid w:val="00127BF4"/>
    <w:rsid w:val="00130D3D"/>
    <w:rsid w:val="00132B40"/>
    <w:rsid w:val="00133FE3"/>
    <w:rsid w:val="0013608F"/>
    <w:rsid w:val="001360AB"/>
    <w:rsid w:val="001371B0"/>
    <w:rsid w:val="00137856"/>
    <w:rsid w:val="001402E5"/>
    <w:rsid w:val="00143111"/>
    <w:rsid w:val="00143EAA"/>
    <w:rsid w:val="0014641D"/>
    <w:rsid w:val="00146D42"/>
    <w:rsid w:val="00150B5E"/>
    <w:rsid w:val="00151499"/>
    <w:rsid w:val="00151CDB"/>
    <w:rsid w:val="00153096"/>
    <w:rsid w:val="00153EB6"/>
    <w:rsid w:val="00160A8D"/>
    <w:rsid w:val="0016298B"/>
    <w:rsid w:val="00163C5E"/>
    <w:rsid w:val="001645C0"/>
    <w:rsid w:val="001652E5"/>
    <w:rsid w:val="00165363"/>
    <w:rsid w:val="00167EAA"/>
    <w:rsid w:val="00171675"/>
    <w:rsid w:val="001734A8"/>
    <w:rsid w:val="001751AC"/>
    <w:rsid w:val="00180B14"/>
    <w:rsid w:val="00182C95"/>
    <w:rsid w:val="0018455D"/>
    <w:rsid w:val="0018636C"/>
    <w:rsid w:val="00190A2D"/>
    <w:rsid w:val="00192380"/>
    <w:rsid w:val="00192BB4"/>
    <w:rsid w:val="00193C62"/>
    <w:rsid w:val="00195BF6"/>
    <w:rsid w:val="00195F7B"/>
    <w:rsid w:val="00196511"/>
    <w:rsid w:val="00196C38"/>
    <w:rsid w:val="001A0468"/>
    <w:rsid w:val="001A2B1F"/>
    <w:rsid w:val="001A43BA"/>
    <w:rsid w:val="001A485A"/>
    <w:rsid w:val="001A4FB6"/>
    <w:rsid w:val="001A547A"/>
    <w:rsid w:val="001A73D9"/>
    <w:rsid w:val="001A7583"/>
    <w:rsid w:val="001B00C3"/>
    <w:rsid w:val="001B10A6"/>
    <w:rsid w:val="001B2D51"/>
    <w:rsid w:val="001B5ABC"/>
    <w:rsid w:val="001B604C"/>
    <w:rsid w:val="001B6BF5"/>
    <w:rsid w:val="001C1CF6"/>
    <w:rsid w:val="001C2447"/>
    <w:rsid w:val="001C33F4"/>
    <w:rsid w:val="001C476F"/>
    <w:rsid w:val="001D1C88"/>
    <w:rsid w:val="001D1E52"/>
    <w:rsid w:val="001D3D40"/>
    <w:rsid w:val="001D4570"/>
    <w:rsid w:val="001D466B"/>
    <w:rsid w:val="001D4B40"/>
    <w:rsid w:val="001D4DAA"/>
    <w:rsid w:val="001D70C9"/>
    <w:rsid w:val="001E2CB3"/>
    <w:rsid w:val="001E2F1D"/>
    <w:rsid w:val="001E65D5"/>
    <w:rsid w:val="001E74CC"/>
    <w:rsid w:val="001F0584"/>
    <w:rsid w:val="001F22E5"/>
    <w:rsid w:val="001F24D5"/>
    <w:rsid w:val="001F53B4"/>
    <w:rsid w:val="0020013F"/>
    <w:rsid w:val="00202A98"/>
    <w:rsid w:val="00202EA1"/>
    <w:rsid w:val="0020328E"/>
    <w:rsid w:val="00204C64"/>
    <w:rsid w:val="0020503F"/>
    <w:rsid w:val="00205170"/>
    <w:rsid w:val="00207C69"/>
    <w:rsid w:val="0021450D"/>
    <w:rsid w:val="00214AEA"/>
    <w:rsid w:val="00215117"/>
    <w:rsid w:val="0021544C"/>
    <w:rsid w:val="0021621C"/>
    <w:rsid w:val="0022050D"/>
    <w:rsid w:val="002216F2"/>
    <w:rsid w:val="00221C6F"/>
    <w:rsid w:val="002226BC"/>
    <w:rsid w:val="002244B1"/>
    <w:rsid w:val="00225E26"/>
    <w:rsid w:val="00225FEE"/>
    <w:rsid w:val="00226EF3"/>
    <w:rsid w:val="002308CA"/>
    <w:rsid w:val="00230B41"/>
    <w:rsid w:val="00230BFA"/>
    <w:rsid w:val="002316D3"/>
    <w:rsid w:val="00231EB7"/>
    <w:rsid w:val="00233183"/>
    <w:rsid w:val="00233A6C"/>
    <w:rsid w:val="0024300F"/>
    <w:rsid w:val="00243238"/>
    <w:rsid w:val="00243E31"/>
    <w:rsid w:val="00244F71"/>
    <w:rsid w:val="002501A1"/>
    <w:rsid w:val="00250785"/>
    <w:rsid w:val="002508D6"/>
    <w:rsid w:val="00251E60"/>
    <w:rsid w:val="00252031"/>
    <w:rsid w:val="00252389"/>
    <w:rsid w:val="002539E0"/>
    <w:rsid w:val="00253D77"/>
    <w:rsid w:val="002551D6"/>
    <w:rsid w:val="0026273D"/>
    <w:rsid w:val="00262E27"/>
    <w:rsid w:val="00263634"/>
    <w:rsid w:val="0026418F"/>
    <w:rsid w:val="002649CE"/>
    <w:rsid w:val="00264CD9"/>
    <w:rsid w:val="002660AC"/>
    <w:rsid w:val="00267910"/>
    <w:rsid w:val="00270BC5"/>
    <w:rsid w:val="00272F52"/>
    <w:rsid w:val="00273DCF"/>
    <w:rsid w:val="00274839"/>
    <w:rsid w:val="002812B7"/>
    <w:rsid w:val="0028178F"/>
    <w:rsid w:val="00282DE4"/>
    <w:rsid w:val="00282F07"/>
    <w:rsid w:val="00284672"/>
    <w:rsid w:val="00284CD5"/>
    <w:rsid w:val="002863E0"/>
    <w:rsid w:val="00286D4F"/>
    <w:rsid w:val="00287487"/>
    <w:rsid w:val="00287CB3"/>
    <w:rsid w:val="0029085E"/>
    <w:rsid w:val="00290A2D"/>
    <w:rsid w:val="0029153C"/>
    <w:rsid w:val="002954DB"/>
    <w:rsid w:val="002961C1"/>
    <w:rsid w:val="0029645F"/>
    <w:rsid w:val="002A1212"/>
    <w:rsid w:val="002A37DA"/>
    <w:rsid w:val="002A381F"/>
    <w:rsid w:val="002A4B6C"/>
    <w:rsid w:val="002A61F3"/>
    <w:rsid w:val="002A7245"/>
    <w:rsid w:val="002A7E88"/>
    <w:rsid w:val="002B22C0"/>
    <w:rsid w:val="002B3A59"/>
    <w:rsid w:val="002B4769"/>
    <w:rsid w:val="002B5F2E"/>
    <w:rsid w:val="002B6207"/>
    <w:rsid w:val="002C09A5"/>
    <w:rsid w:val="002C0AB7"/>
    <w:rsid w:val="002C15E2"/>
    <w:rsid w:val="002C2AB6"/>
    <w:rsid w:val="002C39C6"/>
    <w:rsid w:val="002C482F"/>
    <w:rsid w:val="002C5DC3"/>
    <w:rsid w:val="002C7BCA"/>
    <w:rsid w:val="002D06BF"/>
    <w:rsid w:val="002D271F"/>
    <w:rsid w:val="002D4D97"/>
    <w:rsid w:val="002D60E9"/>
    <w:rsid w:val="002D7474"/>
    <w:rsid w:val="002D7996"/>
    <w:rsid w:val="002E0EA6"/>
    <w:rsid w:val="002E2F19"/>
    <w:rsid w:val="002E38B0"/>
    <w:rsid w:val="002E3B83"/>
    <w:rsid w:val="002E4399"/>
    <w:rsid w:val="002E4AE3"/>
    <w:rsid w:val="002E4C8A"/>
    <w:rsid w:val="002E5A70"/>
    <w:rsid w:val="002E5BBD"/>
    <w:rsid w:val="002E6CBB"/>
    <w:rsid w:val="002E7618"/>
    <w:rsid w:val="002E7ACC"/>
    <w:rsid w:val="002E7E02"/>
    <w:rsid w:val="002F018D"/>
    <w:rsid w:val="002F053A"/>
    <w:rsid w:val="002F2997"/>
    <w:rsid w:val="002F3936"/>
    <w:rsid w:val="002F39C7"/>
    <w:rsid w:val="002F5113"/>
    <w:rsid w:val="002F56E9"/>
    <w:rsid w:val="002F6E1B"/>
    <w:rsid w:val="002F7528"/>
    <w:rsid w:val="002F7B01"/>
    <w:rsid w:val="00300286"/>
    <w:rsid w:val="003018CE"/>
    <w:rsid w:val="00302B70"/>
    <w:rsid w:val="003031DF"/>
    <w:rsid w:val="00304A58"/>
    <w:rsid w:val="003060B4"/>
    <w:rsid w:val="00307FCA"/>
    <w:rsid w:val="0031211C"/>
    <w:rsid w:val="00312AA4"/>
    <w:rsid w:val="00312ED9"/>
    <w:rsid w:val="00312F5E"/>
    <w:rsid w:val="0031318A"/>
    <w:rsid w:val="00313711"/>
    <w:rsid w:val="003139A3"/>
    <w:rsid w:val="00313EBC"/>
    <w:rsid w:val="00314B37"/>
    <w:rsid w:val="00317315"/>
    <w:rsid w:val="00317A5D"/>
    <w:rsid w:val="00317C31"/>
    <w:rsid w:val="00317DDE"/>
    <w:rsid w:val="00320F12"/>
    <w:rsid w:val="00323105"/>
    <w:rsid w:val="00323CE6"/>
    <w:rsid w:val="00324E66"/>
    <w:rsid w:val="00325B6E"/>
    <w:rsid w:val="003272CE"/>
    <w:rsid w:val="00327AC4"/>
    <w:rsid w:val="00330C6F"/>
    <w:rsid w:val="00331C73"/>
    <w:rsid w:val="00332D88"/>
    <w:rsid w:val="00332FC4"/>
    <w:rsid w:val="00333011"/>
    <w:rsid w:val="003338D8"/>
    <w:rsid w:val="00333F1C"/>
    <w:rsid w:val="00336165"/>
    <w:rsid w:val="00336634"/>
    <w:rsid w:val="003368C3"/>
    <w:rsid w:val="00336E4F"/>
    <w:rsid w:val="00340CD2"/>
    <w:rsid w:val="00340E90"/>
    <w:rsid w:val="00341DF5"/>
    <w:rsid w:val="003424BE"/>
    <w:rsid w:val="00342ED5"/>
    <w:rsid w:val="003431A8"/>
    <w:rsid w:val="00344DD1"/>
    <w:rsid w:val="00344E89"/>
    <w:rsid w:val="003462E7"/>
    <w:rsid w:val="00346380"/>
    <w:rsid w:val="003477DF"/>
    <w:rsid w:val="00350613"/>
    <w:rsid w:val="003510DC"/>
    <w:rsid w:val="00351350"/>
    <w:rsid w:val="00351A32"/>
    <w:rsid w:val="00352CCE"/>
    <w:rsid w:val="003546D6"/>
    <w:rsid w:val="003563B6"/>
    <w:rsid w:val="00357705"/>
    <w:rsid w:val="003578B5"/>
    <w:rsid w:val="003627DE"/>
    <w:rsid w:val="00364BDF"/>
    <w:rsid w:val="00366C86"/>
    <w:rsid w:val="00367D93"/>
    <w:rsid w:val="00370498"/>
    <w:rsid w:val="00370D51"/>
    <w:rsid w:val="003717F1"/>
    <w:rsid w:val="00371AC6"/>
    <w:rsid w:val="003729F2"/>
    <w:rsid w:val="00372D28"/>
    <w:rsid w:val="00377F88"/>
    <w:rsid w:val="00380830"/>
    <w:rsid w:val="00383523"/>
    <w:rsid w:val="00383768"/>
    <w:rsid w:val="00383BCF"/>
    <w:rsid w:val="0039079C"/>
    <w:rsid w:val="00391318"/>
    <w:rsid w:val="003953AA"/>
    <w:rsid w:val="0039743E"/>
    <w:rsid w:val="00397FA5"/>
    <w:rsid w:val="003A0C9F"/>
    <w:rsid w:val="003A3E58"/>
    <w:rsid w:val="003B116B"/>
    <w:rsid w:val="003B310E"/>
    <w:rsid w:val="003B43F7"/>
    <w:rsid w:val="003B57F5"/>
    <w:rsid w:val="003B6813"/>
    <w:rsid w:val="003C064E"/>
    <w:rsid w:val="003C0A74"/>
    <w:rsid w:val="003C19BA"/>
    <w:rsid w:val="003C2478"/>
    <w:rsid w:val="003C4374"/>
    <w:rsid w:val="003C4510"/>
    <w:rsid w:val="003C4B3D"/>
    <w:rsid w:val="003D175F"/>
    <w:rsid w:val="003D1B5A"/>
    <w:rsid w:val="003D25A6"/>
    <w:rsid w:val="003D4A39"/>
    <w:rsid w:val="003D5F2B"/>
    <w:rsid w:val="003D61F3"/>
    <w:rsid w:val="003D753A"/>
    <w:rsid w:val="003D7CF0"/>
    <w:rsid w:val="003E08D6"/>
    <w:rsid w:val="003E28DF"/>
    <w:rsid w:val="003E2AC1"/>
    <w:rsid w:val="003E4EFD"/>
    <w:rsid w:val="003E4F44"/>
    <w:rsid w:val="003E54DC"/>
    <w:rsid w:val="003E7A62"/>
    <w:rsid w:val="003E7BBE"/>
    <w:rsid w:val="003E7C89"/>
    <w:rsid w:val="003F0F57"/>
    <w:rsid w:val="003F169F"/>
    <w:rsid w:val="003F18BB"/>
    <w:rsid w:val="003F2BA8"/>
    <w:rsid w:val="003F3810"/>
    <w:rsid w:val="003F3FEF"/>
    <w:rsid w:val="003F4A2B"/>
    <w:rsid w:val="003F7AD7"/>
    <w:rsid w:val="003F7BF5"/>
    <w:rsid w:val="00400584"/>
    <w:rsid w:val="0040136F"/>
    <w:rsid w:val="00401484"/>
    <w:rsid w:val="004015BE"/>
    <w:rsid w:val="00401F90"/>
    <w:rsid w:val="00402B55"/>
    <w:rsid w:val="00404003"/>
    <w:rsid w:val="00406FF0"/>
    <w:rsid w:val="00407E1A"/>
    <w:rsid w:val="00410722"/>
    <w:rsid w:val="00410B24"/>
    <w:rsid w:val="00410E07"/>
    <w:rsid w:val="00411545"/>
    <w:rsid w:val="00411C54"/>
    <w:rsid w:val="004131CA"/>
    <w:rsid w:val="00413ED5"/>
    <w:rsid w:val="00414233"/>
    <w:rsid w:val="00414C20"/>
    <w:rsid w:val="00414ED4"/>
    <w:rsid w:val="00415597"/>
    <w:rsid w:val="00416737"/>
    <w:rsid w:val="0042096F"/>
    <w:rsid w:val="00420ACE"/>
    <w:rsid w:val="00422FA5"/>
    <w:rsid w:val="00424B84"/>
    <w:rsid w:val="0042510B"/>
    <w:rsid w:val="004261E1"/>
    <w:rsid w:val="00426855"/>
    <w:rsid w:val="004303B2"/>
    <w:rsid w:val="0043149A"/>
    <w:rsid w:val="00431726"/>
    <w:rsid w:val="0043498C"/>
    <w:rsid w:val="00435F17"/>
    <w:rsid w:val="00436E5A"/>
    <w:rsid w:val="00440208"/>
    <w:rsid w:val="00441CDA"/>
    <w:rsid w:val="00442A06"/>
    <w:rsid w:val="004433E8"/>
    <w:rsid w:val="00444126"/>
    <w:rsid w:val="004444DF"/>
    <w:rsid w:val="00444823"/>
    <w:rsid w:val="0044555B"/>
    <w:rsid w:val="00446E20"/>
    <w:rsid w:val="00450128"/>
    <w:rsid w:val="004502BC"/>
    <w:rsid w:val="0045032E"/>
    <w:rsid w:val="00450BB3"/>
    <w:rsid w:val="00452EBE"/>
    <w:rsid w:val="00453556"/>
    <w:rsid w:val="00454FB8"/>
    <w:rsid w:val="004608F1"/>
    <w:rsid w:val="004616A7"/>
    <w:rsid w:val="00465241"/>
    <w:rsid w:val="00465A78"/>
    <w:rsid w:val="00470162"/>
    <w:rsid w:val="00471632"/>
    <w:rsid w:val="0047202B"/>
    <w:rsid w:val="00473003"/>
    <w:rsid w:val="00473438"/>
    <w:rsid w:val="004740C1"/>
    <w:rsid w:val="0047490E"/>
    <w:rsid w:val="00474EF9"/>
    <w:rsid w:val="00475F28"/>
    <w:rsid w:val="004779E1"/>
    <w:rsid w:val="00480524"/>
    <w:rsid w:val="00480C43"/>
    <w:rsid w:val="00480E3E"/>
    <w:rsid w:val="00481927"/>
    <w:rsid w:val="00483FC6"/>
    <w:rsid w:val="00484188"/>
    <w:rsid w:val="00485B19"/>
    <w:rsid w:val="00486036"/>
    <w:rsid w:val="00491CAA"/>
    <w:rsid w:val="00492C93"/>
    <w:rsid w:val="00492F1A"/>
    <w:rsid w:val="004953AD"/>
    <w:rsid w:val="00495E02"/>
    <w:rsid w:val="00497442"/>
    <w:rsid w:val="004974F5"/>
    <w:rsid w:val="00497946"/>
    <w:rsid w:val="004A0A2C"/>
    <w:rsid w:val="004A2DF3"/>
    <w:rsid w:val="004A2FAF"/>
    <w:rsid w:val="004A32B4"/>
    <w:rsid w:val="004A4BA8"/>
    <w:rsid w:val="004A7DFC"/>
    <w:rsid w:val="004B2B64"/>
    <w:rsid w:val="004B4581"/>
    <w:rsid w:val="004B5A0D"/>
    <w:rsid w:val="004B6C7B"/>
    <w:rsid w:val="004B794B"/>
    <w:rsid w:val="004C0FDF"/>
    <w:rsid w:val="004C2585"/>
    <w:rsid w:val="004C3360"/>
    <w:rsid w:val="004C3938"/>
    <w:rsid w:val="004C3B5E"/>
    <w:rsid w:val="004C416C"/>
    <w:rsid w:val="004D166D"/>
    <w:rsid w:val="004D20EB"/>
    <w:rsid w:val="004D2E76"/>
    <w:rsid w:val="004D4947"/>
    <w:rsid w:val="004D63A9"/>
    <w:rsid w:val="004E08C1"/>
    <w:rsid w:val="004E1871"/>
    <w:rsid w:val="004E2A30"/>
    <w:rsid w:val="004E3543"/>
    <w:rsid w:val="004E3694"/>
    <w:rsid w:val="004E5C03"/>
    <w:rsid w:val="004F0919"/>
    <w:rsid w:val="004F0BE6"/>
    <w:rsid w:val="004F0D6B"/>
    <w:rsid w:val="004F2254"/>
    <w:rsid w:val="004F327C"/>
    <w:rsid w:val="004F3829"/>
    <w:rsid w:val="004F577F"/>
    <w:rsid w:val="004F682F"/>
    <w:rsid w:val="004F6A38"/>
    <w:rsid w:val="00502647"/>
    <w:rsid w:val="00502CE7"/>
    <w:rsid w:val="00503A1E"/>
    <w:rsid w:val="005041B7"/>
    <w:rsid w:val="005049A4"/>
    <w:rsid w:val="00504D50"/>
    <w:rsid w:val="00505AB9"/>
    <w:rsid w:val="00506352"/>
    <w:rsid w:val="005069BE"/>
    <w:rsid w:val="005076A6"/>
    <w:rsid w:val="00507BAC"/>
    <w:rsid w:val="0051195E"/>
    <w:rsid w:val="00511B70"/>
    <w:rsid w:val="0051232E"/>
    <w:rsid w:val="005136FD"/>
    <w:rsid w:val="00515E2E"/>
    <w:rsid w:val="00516304"/>
    <w:rsid w:val="00517659"/>
    <w:rsid w:val="00517C86"/>
    <w:rsid w:val="00517F36"/>
    <w:rsid w:val="00521D9E"/>
    <w:rsid w:val="005240EC"/>
    <w:rsid w:val="0052482A"/>
    <w:rsid w:val="00525DBC"/>
    <w:rsid w:val="00525F52"/>
    <w:rsid w:val="00527306"/>
    <w:rsid w:val="0053053F"/>
    <w:rsid w:val="00530FF1"/>
    <w:rsid w:val="00531699"/>
    <w:rsid w:val="0053451E"/>
    <w:rsid w:val="00534750"/>
    <w:rsid w:val="00537308"/>
    <w:rsid w:val="00537B05"/>
    <w:rsid w:val="00537CBD"/>
    <w:rsid w:val="00540C48"/>
    <w:rsid w:val="005430EF"/>
    <w:rsid w:val="00552832"/>
    <w:rsid w:val="005556B2"/>
    <w:rsid w:val="00555CE0"/>
    <w:rsid w:val="00562DFE"/>
    <w:rsid w:val="005705C4"/>
    <w:rsid w:val="00570CAC"/>
    <w:rsid w:val="00571144"/>
    <w:rsid w:val="005726B9"/>
    <w:rsid w:val="00572DA2"/>
    <w:rsid w:val="00575472"/>
    <w:rsid w:val="005815A2"/>
    <w:rsid w:val="00581826"/>
    <w:rsid w:val="00581911"/>
    <w:rsid w:val="005828C9"/>
    <w:rsid w:val="00583399"/>
    <w:rsid w:val="00583766"/>
    <w:rsid w:val="00584665"/>
    <w:rsid w:val="005926BA"/>
    <w:rsid w:val="00592824"/>
    <w:rsid w:val="00594569"/>
    <w:rsid w:val="00594589"/>
    <w:rsid w:val="00594AF5"/>
    <w:rsid w:val="00595621"/>
    <w:rsid w:val="00596CDE"/>
    <w:rsid w:val="005A3C23"/>
    <w:rsid w:val="005A4230"/>
    <w:rsid w:val="005A4BF5"/>
    <w:rsid w:val="005A5B36"/>
    <w:rsid w:val="005A5B7A"/>
    <w:rsid w:val="005A5E47"/>
    <w:rsid w:val="005A7118"/>
    <w:rsid w:val="005B19BD"/>
    <w:rsid w:val="005B4C3E"/>
    <w:rsid w:val="005B4D1B"/>
    <w:rsid w:val="005B58EA"/>
    <w:rsid w:val="005B7202"/>
    <w:rsid w:val="005C1A48"/>
    <w:rsid w:val="005C3245"/>
    <w:rsid w:val="005C4C43"/>
    <w:rsid w:val="005C4C86"/>
    <w:rsid w:val="005C62FF"/>
    <w:rsid w:val="005C79BB"/>
    <w:rsid w:val="005D0C69"/>
    <w:rsid w:val="005D0FB8"/>
    <w:rsid w:val="005D2B4A"/>
    <w:rsid w:val="005D30D9"/>
    <w:rsid w:val="005D4589"/>
    <w:rsid w:val="005D6018"/>
    <w:rsid w:val="005D7372"/>
    <w:rsid w:val="005E0A05"/>
    <w:rsid w:val="005E29C6"/>
    <w:rsid w:val="005E2FB6"/>
    <w:rsid w:val="005E3599"/>
    <w:rsid w:val="005E4E99"/>
    <w:rsid w:val="005E5101"/>
    <w:rsid w:val="005E621E"/>
    <w:rsid w:val="005E62F0"/>
    <w:rsid w:val="005F11E1"/>
    <w:rsid w:val="005F20CE"/>
    <w:rsid w:val="005F245F"/>
    <w:rsid w:val="005F51AA"/>
    <w:rsid w:val="005F79C8"/>
    <w:rsid w:val="00600AA8"/>
    <w:rsid w:val="006014F5"/>
    <w:rsid w:val="00602832"/>
    <w:rsid w:val="00604442"/>
    <w:rsid w:val="006048DA"/>
    <w:rsid w:val="00604B4C"/>
    <w:rsid w:val="00606527"/>
    <w:rsid w:val="006107C5"/>
    <w:rsid w:val="00611289"/>
    <w:rsid w:val="0061243F"/>
    <w:rsid w:val="006136CA"/>
    <w:rsid w:val="00613759"/>
    <w:rsid w:val="00614A52"/>
    <w:rsid w:val="0061532F"/>
    <w:rsid w:val="00620455"/>
    <w:rsid w:val="006206AD"/>
    <w:rsid w:val="0062479B"/>
    <w:rsid w:val="00624D8E"/>
    <w:rsid w:val="00625782"/>
    <w:rsid w:val="00626404"/>
    <w:rsid w:val="00627229"/>
    <w:rsid w:val="006303B1"/>
    <w:rsid w:val="00630C85"/>
    <w:rsid w:val="0063166A"/>
    <w:rsid w:val="00634330"/>
    <w:rsid w:val="00635BD1"/>
    <w:rsid w:val="0063679A"/>
    <w:rsid w:val="00636D92"/>
    <w:rsid w:val="00636E21"/>
    <w:rsid w:val="00637B2A"/>
    <w:rsid w:val="0064094A"/>
    <w:rsid w:val="00644B59"/>
    <w:rsid w:val="006472D3"/>
    <w:rsid w:val="00647BB4"/>
    <w:rsid w:val="00647E31"/>
    <w:rsid w:val="006510CE"/>
    <w:rsid w:val="006518EC"/>
    <w:rsid w:val="00652403"/>
    <w:rsid w:val="00653988"/>
    <w:rsid w:val="00653D35"/>
    <w:rsid w:val="006541F7"/>
    <w:rsid w:val="00654774"/>
    <w:rsid w:val="0065507E"/>
    <w:rsid w:val="00655B4F"/>
    <w:rsid w:val="00656FE7"/>
    <w:rsid w:val="00661861"/>
    <w:rsid w:val="00661B88"/>
    <w:rsid w:val="00661DBE"/>
    <w:rsid w:val="00662B9F"/>
    <w:rsid w:val="00662FB7"/>
    <w:rsid w:val="006644DB"/>
    <w:rsid w:val="0066473F"/>
    <w:rsid w:val="00665A61"/>
    <w:rsid w:val="00665CCD"/>
    <w:rsid w:val="00666336"/>
    <w:rsid w:val="006675AD"/>
    <w:rsid w:val="00667843"/>
    <w:rsid w:val="00672CE3"/>
    <w:rsid w:val="00672E24"/>
    <w:rsid w:val="006743D2"/>
    <w:rsid w:val="006744A6"/>
    <w:rsid w:val="00674F89"/>
    <w:rsid w:val="0067592F"/>
    <w:rsid w:val="00675C7F"/>
    <w:rsid w:val="00676392"/>
    <w:rsid w:val="006771BE"/>
    <w:rsid w:val="0067794F"/>
    <w:rsid w:val="006804A8"/>
    <w:rsid w:val="00680AB8"/>
    <w:rsid w:val="00682199"/>
    <w:rsid w:val="00683780"/>
    <w:rsid w:val="00683F06"/>
    <w:rsid w:val="00694397"/>
    <w:rsid w:val="00694C6F"/>
    <w:rsid w:val="0069632E"/>
    <w:rsid w:val="006A18FE"/>
    <w:rsid w:val="006A3B53"/>
    <w:rsid w:val="006A44D8"/>
    <w:rsid w:val="006A62C9"/>
    <w:rsid w:val="006A6500"/>
    <w:rsid w:val="006B022B"/>
    <w:rsid w:val="006B0F4C"/>
    <w:rsid w:val="006B1871"/>
    <w:rsid w:val="006B1CFF"/>
    <w:rsid w:val="006B1D60"/>
    <w:rsid w:val="006B2269"/>
    <w:rsid w:val="006B2278"/>
    <w:rsid w:val="006B236B"/>
    <w:rsid w:val="006B274E"/>
    <w:rsid w:val="006B382A"/>
    <w:rsid w:val="006B49DC"/>
    <w:rsid w:val="006B6958"/>
    <w:rsid w:val="006B7BE6"/>
    <w:rsid w:val="006C12A0"/>
    <w:rsid w:val="006C157C"/>
    <w:rsid w:val="006C263F"/>
    <w:rsid w:val="006C26DB"/>
    <w:rsid w:val="006C3212"/>
    <w:rsid w:val="006C358A"/>
    <w:rsid w:val="006C41A1"/>
    <w:rsid w:val="006C4819"/>
    <w:rsid w:val="006C499E"/>
    <w:rsid w:val="006C5C02"/>
    <w:rsid w:val="006C68DA"/>
    <w:rsid w:val="006D10E8"/>
    <w:rsid w:val="006D786E"/>
    <w:rsid w:val="006E1EA2"/>
    <w:rsid w:val="006E3CEB"/>
    <w:rsid w:val="006E4553"/>
    <w:rsid w:val="006E6C64"/>
    <w:rsid w:val="006E7FEC"/>
    <w:rsid w:val="006F2758"/>
    <w:rsid w:val="006F3B2F"/>
    <w:rsid w:val="006F3DD6"/>
    <w:rsid w:val="006F4C02"/>
    <w:rsid w:val="006F6A98"/>
    <w:rsid w:val="006F6CCA"/>
    <w:rsid w:val="006F769F"/>
    <w:rsid w:val="006F7A79"/>
    <w:rsid w:val="006F7BFC"/>
    <w:rsid w:val="007009B4"/>
    <w:rsid w:val="00701F0B"/>
    <w:rsid w:val="0070371D"/>
    <w:rsid w:val="0070454B"/>
    <w:rsid w:val="00705BF9"/>
    <w:rsid w:val="0070602C"/>
    <w:rsid w:val="007063F0"/>
    <w:rsid w:val="007076EB"/>
    <w:rsid w:val="00707D2B"/>
    <w:rsid w:val="00711A07"/>
    <w:rsid w:val="00711EFA"/>
    <w:rsid w:val="00713B8A"/>
    <w:rsid w:val="00715BE1"/>
    <w:rsid w:val="00715FF9"/>
    <w:rsid w:val="00716829"/>
    <w:rsid w:val="007176D9"/>
    <w:rsid w:val="007240C2"/>
    <w:rsid w:val="00724792"/>
    <w:rsid w:val="00727970"/>
    <w:rsid w:val="00732E20"/>
    <w:rsid w:val="00733937"/>
    <w:rsid w:val="007350E5"/>
    <w:rsid w:val="0073549A"/>
    <w:rsid w:val="007365CF"/>
    <w:rsid w:val="0074006C"/>
    <w:rsid w:val="007404D4"/>
    <w:rsid w:val="00741CF2"/>
    <w:rsid w:val="007437D5"/>
    <w:rsid w:val="0074530D"/>
    <w:rsid w:val="00745DAE"/>
    <w:rsid w:val="00746D34"/>
    <w:rsid w:val="00746F78"/>
    <w:rsid w:val="00746FB5"/>
    <w:rsid w:val="00760213"/>
    <w:rsid w:val="00760848"/>
    <w:rsid w:val="007621A1"/>
    <w:rsid w:val="007622FE"/>
    <w:rsid w:val="007623F9"/>
    <w:rsid w:val="00762B06"/>
    <w:rsid w:val="00765267"/>
    <w:rsid w:val="00765A54"/>
    <w:rsid w:val="00767F62"/>
    <w:rsid w:val="00770F15"/>
    <w:rsid w:val="00771053"/>
    <w:rsid w:val="00772D78"/>
    <w:rsid w:val="00773E0C"/>
    <w:rsid w:val="00774C43"/>
    <w:rsid w:val="00776EDD"/>
    <w:rsid w:val="00777DE0"/>
    <w:rsid w:val="007803D5"/>
    <w:rsid w:val="00780EBA"/>
    <w:rsid w:val="00783684"/>
    <w:rsid w:val="00784787"/>
    <w:rsid w:val="0078480C"/>
    <w:rsid w:val="00785E7E"/>
    <w:rsid w:val="00785F9D"/>
    <w:rsid w:val="007912C8"/>
    <w:rsid w:val="007917F3"/>
    <w:rsid w:val="00791834"/>
    <w:rsid w:val="00791865"/>
    <w:rsid w:val="007940D1"/>
    <w:rsid w:val="007947AB"/>
    <w:rsid w:val="00794F24"/>
    <w:rsid w:val="007967EC"/>
    <w:rsid w:val="007A02A7"/>
    <w:rsid w:val="007A0F1E"/>
    <w:rsid w:val="007A254F"/>
    <w:rsid w:val="007A6443"/>
    <w:rsid w:val="007A70AC"/>
    <w:rsid w:val="007A7B70"/>
    <w:rsid w:val="007B0276"/>
    <w:rsid w:val="007B0438"/>
    <w:rsid w:val="007B0C68"/>
    <w:rsid w:val="007B1438"/>
    <w:rsid w:val="007B455A"/>
    <w:rsid w:val="007B555B"/>
    <w:rsid w:val="007B7382"/>
    <w:rsid w:val="007B7F7B"/>
    <w:rsid w:val="007C0006"/>
    <w:rsid w:val="007C0567"/>
    <w:rsid w:val="007C1067"/>
    <w:rsid w:val="007C48AE"/>
    <w:rsid w:val="007C49AE"/>
    <w:rsid w:val="007C5A7D"/>
    <w:rsid w:val="007C6005"/>
    <w:rsid w:val="007C68EA"/>
    <w:rsid w:val="007D027C"/>
    <w:rsid w:val="007D0D25"/>
    <w:rsid w:val="007D1614"/>
    <w:rsid w:val="007D17B6"/>
    <w:rsid w:val="007D2BFF"/>
    <w:rsid w:val="007D3322"/>
    <w:rsid w:val="007D593B"/>
    <w:rsid w:val="007D76FA"/>
    <w:rsid w:val="007E2601"/>
    <w:rsid w:val="007E7CFD"/>
    <w:rsid w:val="007F2B0F"/>
    <w:rsid w:val="007F42DA"/>
    <w:rsid w:val="007F4C1A"/>
    <w:rsid w:val="007F613D"/>
    <w:rsid w:val="007F66E8"/>
    <w:rsid w:val="00801803"/>
    <w:rsid w:val="008039AA"/>
    <w:rsid w:val="00806342"/>
    <w:rsid w:val="00806370"/>
    <w:rsid w:val="0081027F"/>
    <w:rsid w:val="008122D1"/>
    <w:rsid w:val="00812680"/>
    <w:rsid w:val="008127F1"/>
    <w:rsid w:val="00812A3B"/>
    <w:rsid w:val="00812E0F"/>
    <w:rsid w:val="00815665"/>
    <w:rsid w:val="00816C57"/>
    <w:rsid w:val="00816F95"/>
    <w:rsid w:val="008235FD"/>
    <w:rsid w:val="008278D0"/>
    <w:rsid w:val="00827CD9"/>
    <w:rsid w:val="00827D57"/>
    <w:rsid w:val="00830D5E"/>
    <w:rsid w:val="008329D6"/>
    <w:rsid w:val="00832F0C"/>
    <w:rsid w:val="00832F65"/>
    <w:rsid w:val="00834691"/>
    <w:rsid w:val="00836199"/>
    <w:rsid w:val="00836611"/>
    <w:rsid w:val="0083675F"/>
    <w:rsid w:val="00836C41"/>
    <w:rsid w:val="00837BB1"/>
    <w:rsid w:val="00840697"/>
    <w:rsid w:val="008424EA"/>
    <w:rsid w:val="00842776"/>
    <w:rsid w:val="00845D51"/>
    <w:rsid w:val="00846B1F"/>
    <w:rsid w:val="00850232"/>
    <w:rsid w:val="008519D2"/>
    <w:rsid w:val="0085298B"/>
    <w:rsid w:val="00852AC4"/>
    <w:rsid w:val="00852DBA"/>
    <w:rsid w:val="00855297"/>
    <w:rsid w:val="00855E49"/>
    <w:rsid w:val="008571A9"/>
    <w:rsid w:val="00857E81"/>
    <w:rsid w:val="008600C3"/>
    <w:rsid w:val="008611CD"/>
    <w:rsid w:val="00862583"/>
    <w:rsid w:val="008642AC"/>
    <w:rsid w:val="00866116"/>
    <w:rsid w:val="00871865"/>
    <w:rsid w:val="00872649"/>
    <w:rsid w:val="0087288F"/>
    <w:rsid w:val="00873DD8"/>
    <w:rsid w:val="008744C7"/>
    <w:rsid w:val="008745B5"/>
    <w:rsid w:val="008749AF"/>
    <w:rsid w:val="0087528D"/>
    <w:rsid w:val="00875EEC"/>
    <w:rsid w:val="00880624"/>
    <w:rsid w:val="00881936"/>
    <w:rsid w:val="00882CB7"/>
    <w:rsid w:val="00883715"/>
    <w:rsid w:val="0088480D"/>
    <w:rsid w:val="00884D22"/>
    <w:rsid w:val="008858FC"/>
    <w:rsid w:val="008878BA"/>
    <w:rsid w:val="008911C4"/>
    <w:rsid w:val="00893ACB"/>
    <w:rsid w:val="0089489E"/>
    <w:rsid w:val="00894B71"/>
    <w:rsid w:val="00894CE9"/>
    <w:rsid w:val="00897787"/>
    <w:rsid w:val="008978D0"/>
    <w:rsid w:val="008A08EB"/>
    <w:rsid w:val="008A0B00"/>
    <w:rsid w:val="008A12A6"/>
    <w:rsid w:val="008A2BF0"/>
    <w:rsid w:val="008A2F1B"/>
    <w:rsid w:val="008A3F3C"/>
    <w:rsid w:val="008A5B27"/>
    <w:rsid w:val="008B025A"/>
    <w:rsid w:val="008B156A"/>
    <w:rsid w:val="008B15AB"/>
    <w:rsid w:val="008B1FCB"/>
    <w:rsid w:val="008B3906"/>
    <w:rsid w:val="008B591B"/>
    <w:rsid w:val="008B657D"/>
    <w:rsid w:val="008B65BE"/>
    <w:rsid w:val="008B6A34"/>
    <w:rsid w:val="008B7C3A"/>
    <w:rsid w:val="008B7F1F"/>
    <w:rsid w:val="008C0BAF"/>
    <w:rsid w:val="008C1778"/>
    <w:rsid w:val="008C6D47"/>
    <w:rsid w:val="008D26A1"/>
    <w:rsid w:val="008D3163"/>
    <w:rsid w:val="008D31D4"/>
    <w:rsid w:val="008D3655"/>
    <w:rsid w:val="008D675D"/>
    <w:rsid w:val="008D6BF0"/>
    <w:rsid w:val="008E0107"/>
    <w:rsid w:val="008E19BD"/>
    <w:rsid w:val="008E2E11"/>
    <w:rsid w:val="008E7F7F"/>
    <w:rsid w:val="008F153E"/>
    <w:rsid w:val="008F1E2A"/>
    <w:rsid w:val="008F2138"/>
    <w:rsid w:val="008F22F5"/>
    <w:rsid w:val="008F397B"/>
    <w:rsid w:val="008F5B29"/>
    <w:rsid w:val="008F6011"/>
    <w:rsid w:val="008F72D5"/>
    <w:rsid w:val="00900156"/>
    <w:rsid w:val="0090175E"/>
    <w:rsid w:val="009032D2"/>
    <w:rsid w:val="00903425"/>
    <w:rsid w:val="00903964"/>
    <w:rsid w:val="00903FC7"/>
    <w:rsid w:val="009048CA"/>
    <w:rsid w:val="009057A2"/>
    <w:rsid w:val="0090678F"/>
    <w:rsid w:val="00906969"/>
    <w:rsid w:val="00906D9F"/>
    <w:rsid w:val="00907616"/>
    <w:rsid w:val="00907D2B"/>
    <w:rsid w:val="009102E2"/>
    <w:rsid w:val="00911DD5"/>
    <w:rsid w:val="00911FDB"/>
    <w:rsid w:val="009145F6"/>
    <w:rsid w:val="00914A53"/>
    <w:rsid w:val="009152F9"/>
    <w:rsid w:val="00915770"/>
    <w:rsid w:val="00922725"/>
    <w:rsid w:val="00922D6A"/>
    <w:rsid w:val="009230DB"/>
    <w:rsid w:val="0092480A"/>
    <w:rsid w:val="00926FE8"/>
    <w:rsid w:val="0092750F"/>
    <w:rsid w:val="009307A6"/>
    <w:rsid w:val="00930F90"/>
    <w:rsid w:val="009347F1"/>
    <w:rsid w:val="00936AB3"/>
    <w:rsid w:val="009403B7"/>
    <w:rsid w:val="00940CF7"/>
    <w:rsid w:val="009424EC"/>
    <w:rsid w:val="00942807"/>
    <w:rsid w:val="00942ECE"/>
    <w:rsid w:val="00944D16"/>
    <w:rsid w:val="00946393"/>
    <w:rsid w:val="00950381"/>
    <w:rsid w:val="00950D05"/>
    <w:rsid w:val="009511AB"/>
    <w:rsid w:val="009531F4"/>
    <w:rsid w:val="00955186"/>
    <w:rsid w:val="00955A40"/>
    <w:rsid w:val="0095742E"/>
    <w:rsid w:val="00957773"/>
    <w:rsid w:val="0096129E"/>
    <w:rsid w:val="009615A0"/>
    <w:rsid w:val="00963C94"/>
    <w:rsid w:val="00963E7E"/>
    <w:rsid w:val="0096699E"/>
    <w:rsid w:val="0097073D"/>
    <w:rsid w:val="00975459"/>
    <w:rsid w:val="00975818"/>
    <w:rsid w:val="0098011F"/>
    <w:rsid w:val="00981A90"/>
    <w:rsid w:val="009820BC"/>
    <w:rsid w:val="00983420"/>
    <w:rsid w:val="009840BA"/>
    <w:rsid w:val="0098443F"/>
    <w:rsid w:val="00984615"/>
    <w:rsid w:val="00984A5C"/>
    <w:rsid w:val="00984F59"/>
    <w:rsid w:val="00985007"/>
    <w:rsid w:val="00986197"/>
    <w:rsid w:val="0098637E"/>
    <w:rsid w:val="00987E99"/>
    <w:rsid w:val="0099066B"/>
    <w:rsid w:val="0099114F"/>
    <w:rsid w:val="00995117"/>
    <w:rsid w:val="0099588F"/>
    <w:rsid w:val="009A2F65"/>
    <w:rsid w:val="009A5DE6"/>
    <w:rsid w:val="009A5EFF"/>
    <w:rsid w:val="009A7795"/>
    <w:rsid w:val="009B0BDD"/>
    <w:rsid w:val="009B5CC5"/>
    <w:rsid w:val="009B7507"/>
    <w:rsid w:val="009B7848"/>
    <w:rsid w:val="009C396E"/>
    <w:rsid w:val="009C4243"/>
    <w:rsid w:val="009C58DF"/>
    <w:rsid w:val="009C5B36"/>
    <w:rsid w:val="009C6D10"/>
    <w:rsid w:val="009D0880"/>
    <w:rsid w:val="009D09AC"/>
    <w:rsid w:val="009D1E42"/>
    <w:rsid w:val="009D22E0"/>
    <w:rsid w:val="009D3C30"/>
    <w:rsid w:val="009D3C3E"/>
    <w:rsid w:val="009D632C"/>
    <w:rsid w:val="009D7603"/>
    <w:rsid w:val="009D795B"/>
    <w:rsid w:val="009D7EB3"/>
    <w:rsid w:val="009E3A4D"/>
    <w:rsid w:val="009E44B8"/>
    <w:rsid w:val="009E4C47"/>
    <w:rsid w:val="009E4CA3"/>
    <w:rsid w:val="009E59A2"/>
    <w:rsid w:val="009E5BB1"/>
    <w:rsid w:val="009E5DF0"/>
    <w:rsid w:val="009E6480"/>
    <w:rsid w:val="009F00BF"/>
    <w:rsid w:val="009F09D0"/>
    <w:rsid w:val="009F1EAF"/>
    <w:rsid w:val="009F2353"/>
    <w:rsid w:val="009F2656"/>
    <w:rsid w:val="009F3E38"/>
    <w:rsid w:val="009F6488"/>
    <w:rsid w:val="009F6622"/>
    <w:rsid w:val="009F6FFD"/>
    <w:rsid w:val="009F703B"/>
    <w:rsid w:val="009F71FD"/>
    <w:rsid w:val="009F78AA"/>
    <w:rsid w:val="00A006D1"/>
    <w:rsid w:val="00A03141"/>
    <w:rsid w:val="00A05FBA"/>
    <w:rsid w:val="00A067EA"/>
    <w:rsid w:val="00A07CBF"/>
    <w:rsid w:val="00A11CFD"/>
    <w:rsid w:val="00A127C8"/>
    <w:rsid w:val="00A139D0"/>
    <w:rsid w:val="00A1535D"/>
    <w:rsid w:val="00A1556D"/>
    <w:rsid w:val="00A165E0"/>
    <w:rsid w:val="00A2275C"/>
    <w:rsid w:val="00A235D3"/>
    <w:rsid w:val="00A27D21"/>
    <w:rsid w:val="00A30C8D"/>
    <w:rsid w:val="00A3476C"/>
    <w:rsid w:val="00A34819"/>
    <w:rsid w:val="00A34E7C"/>
    <w:rsid w:val="00A35BBA"/>
    <w:rsid w:val="00A376DD"/>
    <w:rsid w:val="00A37DC1"/>
    <w:rsid w:val="00A40CFF"/>
    <w:rsid w:val="00A41718"/>
    <w:rsid w:val="00A44289"/>
    <w:rsid w:val="00A44513"/>
    <w:rsid w:val="00A45525"/>
    <w:rsid w:val="00A45720"/>
    <w:rsid w:val="00A45D7E"/>
    <w:rsid w:val="00A46E83"/>
    <w:rsid w:val="00A50099"/>
    <w:rsid w:val="00A5139C"/>
    <w:rsid w:val="00A51F5E"/>
    <w:rsid w:val="00A53750"/>
    <w:rsid w:val="00A53E79"/>
    <w:rsid w:val="00A556A8"/>
    <w:rsid w:val="00A55864"/>
    <w:rsid w:val="00A55DB4"/>
    <w:rsid w:val="00A5600C"/>
    <w:rsid w:val="00A56515"/>
    <w:rsid w:val="00A56DB1"/>
    <w:rsid w:val="00A60E82"/>
    <w:rsid w:val="00A61210"/>
    <w:rsid w:val="00A614BF"/>
    <w:rsid w:val="00A63B9A"/>
    <w:rsid w:val="00A655BF"/>
    <w:rsid w:val="00A659C7"/>
    <w:rsid w:val="00A66DD7"/>
    <w:rsid w:val="00A7018D"/>
    <w:rsid w:val="00A701E1"/>
    <w:rsid w:val="00A712F6"/>
    <w:rsid w:val="00A71C2B"/>
    <w:rsid w:val="00A73776"/>
    <w:rsid w:val="00A74104"/>
    <w:rsid w:val="00A74E11"/>
    <w:rsid w:val="00A755C8"/>
    <w:rsid w:val="00A755E0"/>
    <w:rsid w:val="00A75E39"/>
    <w:rsid w:val="00A80D7D"/>
    <w:rsid w:val="00A82302"/>
    <w:rsid w:val="00A83892"/>
    <w:rsid w:val="00A84DF8"/>
    <w:rsid w:val="00A87086"/>
    <w:rsid w:val="00A92BFB"/>
    <w:rsid w:val="00A92D07"/>
    <w:rsid w:val="00A945CB"/>
    <w:rsid w:val="00A964AA"/>
    <w:rsid w:val="00A96D6E"/>
    <w:rsid w:val="00A96F11"/>
    <w:rsid w:val="00AA1FD6"/>
    <w:rsid w:val="00AA3CB0"/>
    <w:rsid w:val="00AA3E4F"/>
    <w:rsid w:val="00AA6C20"/>
    <w:rsid w:val="00AA6C76"/>
    <w:rsid w:val="00AA7067"/>
    <w:rsid w:val="00AB04F9"/>
    <w:rsid w:val="00AB0528"/>
    <w:rsid w:val="00AB05A7"/>
    <w:rsid w:val="00AB0D3A"/>
    <w:rsid w:val="00AB1621"/>
    <w:rsid w:val="00AB4118"/>
    <w:rsid w:val="00AB7642"/>
    <w:rsid w:val="00AC0387"/>
    <w:rsid w:val="00AC0ABB"/>
    <w:rsid w:val="00AC2AF0"/>
    <w:rsid w:val="00AC31CF"/>
    <w:rsid w:val="00AC394F"/>
    <w:rsid w:val="00AC3FFF"/>
    <w:rsid w:val="00AC4A3E"/>
    <w:rsid w:val="00AC5286"/>
    <w:rsid w:val="00AC5493"/>
    <w:rsid w:val="00AC7DC9"/>
    <w:rsid w:val="00AD1398"/>
    <w:rsid w:val="00AD2237"/>
    <w:rsid w:val="00AD47B2"/>
    <w:rsid w:val="00AD5BF2"/>
    <w:rsid w:val="00AD6A67"/>
    <w:rsid w:val="00AD70B9"/>
    <w:rsid w:val="00AE0BEA"/>
    <w:rsid w:val="00AE0F70"/>
    <w:rsid w:val="00AE3028"/>
    <w:rsid w:val="00AE3D2F"/>
    <w:rsid w:val="00AE588F"/>
    <w:rsid w:val="00AE60E4"/>
    <w:rsid w:val="00AE64DF"/>
    <w:rsid w:val="00AE65D0"/>
    <w:rsid w:val="00AE69D7"/>
    <w:rsid w:val="00AE6A77"/>
    <w:rsid w:val="00AF024A"/>
    <w:rsid w:val="00AF0C77"/>
    <w:rsid w:val="00AF1504"/>
    <w:rsid w:val="00AF25FC"/>
    <w:rsid w:val="00AF31AB"/>
    <w:rsid w:val="00AF3332"/>
    <w:rsid w:val="00AF3EB1"/>
    <w:rsid w:val="00AF410A"/>
    <w:rsid w:val="00AF43F7"/>
    <w:rsid w:val="00AF47CB"/>
    <w:rsid w:val="00AF4CCB"/>
    <w:rsid w:val="00AF501A"/>
    <w:rsid w:val="00AF5F42"/>
    <w:rsid w:val="00AF6512"/>
    <w:rsid w:val="00AF69E2"/>
    <w:rsid w:val="00AF77AA"/>
    <w:rsid w:val="00B0234A"/>
    <w:rsid w:val="00B02DBB"/>
    <w:rsid w:val="00B04F9D"/>
    <w:rsid w:val="00B05113"/>
    <w:rsid w:val="00B05B7C"/>
    <w:rsid w:val="00B077CF"/>
    <w:rsid w:val="00B079DC"/>
    <w:rsid w:val="00B10AA7"/>
    <w:rsid w:val="00B11042"/>
    <w:rsid w:val="00B11B46"/>
    <w:rsid w:val="00B1215D"/>
    <w:rsid w:val="00B1370E"/>
    <w:rsid w:val="00B1383B"/>
    <w:rsid w:val="00B13BD0"/>
    <w:rsid w:val="00B154DD"/>
    <w:rsid w:val="00B1580F"/>
    <w:rsid w:val="00B215DF"/>
    <w:rsid w:val="00B308BF"/>
    <w:rsid w:val="00B30BFD"/>
    <w:rsid w:val="00B310C5"/>
    <w:rsid w:val="00B3277F"/>
    <w:rsid w:val="00B33802"/>
    <w:rsid w:val="00B33BFD"/>
    <w:rsid w:val="00B33DBF"/>
    <w:rsid w:val="00B344B1"/>
    <w:rsid w:val="00B35D11"/>
    <w:rsid w:val="00B3627F"/>
    <w:rsid w:val="00B368BB"/>
    <w:rsid w:val="00B376DB"/>
    <w:rsid w:val="00B402ED"/>
    <w:rsid w:val="00B411F1"/>
    <w:rsid w:val="00B412A5"/>
    <w:rsid w:val="00B41A52"/>
    <w:rsid w:val="00B428D5"/>
    <w:rsid w:val="00B43264"/>
    <w:rsid w:val="00B46955"/>
    <w:rsid w:val="00B46C30"/>
    <w:rsid w:val="00B4713B"/>
    <w:rsid w:val="00B505F9"/>
    <w:rsid w:val="00B519FB"/>
    <w:rsid w:val="00B52188"/>
    <w:rsid w:val="00B52684"/>
    <w:rsid w:val="00B533B0"/>
    <w:rsid w:val="00B53D36"/>
    <w:rsid w:val="00B54082"/>
    <w:rsid w:val="00B54D5C"/>
    <w:rsid w:val="00B55541"/>
    <w:rsid w:val="00B55768"/>
    <w:rsid w:val="00B55F23"/>
    <w:rsid w:val="00B560DC"/>
    <w:rsid w:val="00B564C7"/>
    <w:rsid w:val="00B56713"/>
    <w:rsid w:val="00B61388"/>
    <w:rsid w:val="00B62F19"/>
    <w:rsid w:val="00B63E5A"/>
    <w:rsid w:val="00B63E7D"/>
    <w:rsid w:val="00B64916"/>
    <w:rsid w:val="00B658B1"/>
    <w:rsid w:val="00B6620E"/>
    <w:rsid w:val="00B67443"/>
    <w:rsid w:val="00B67D38"/>
    <w:rsid w:val="00B70269"/>
    <w:rsid w:val="00B72012"/>
    <w:rsid w:val="00B721E4"/>
    <w:rsid w:val="00B72C3E"/>
    <w:rsid w:val="00B74AB0"/>
    <w:rsid w:val="00B75955"/>
    <w:rsid w:val="00B75CDD"/>
    <w:rsid w:val="00B76145"/>
    <w:rsid w:val="00B77FA4"/>
    <w:rsid w:val="00B80594"/>
    <w:rsid w:val="00B80891"/>
    <w:rsid w:val="00B812FF"/>
    <w:rsid w:val="00B81B2E"/>
    <w:rsid w:val="00B82B20"/>
    <w:rsid w:val="00B830C2"/>
    <w:rsid w:val="00B85091"/>
    <w:rsid w:val="00B9039C"/>
    <w:rsid w:val="00B91754"/>
    <w:rsid w:val="00B9411B"/>
    <w:rsid w:val="00B95E37"/>
    <w:rsid w:val="00B96449"/>
    <w:rsid w:val="00BA0AF1"/>
    <w:rsid w:val="00BA188E"/>
    <w:rsid w:val="00BA2687"/>
    <w:rsid w:val="00BA3AAE"/>
    <w:rsid w:val="00BA4111"/>
    <w:rsid w:val="00BA46E7"/>
    <w:rsid w:val="00BA4A5B"/>
    <w:rsid w:val="00BA6C64"/>
    <w:rsid w:val="00BB0185"/>
    <w:rsid w:val="00BB280A"/>
    <w:rsid w:val="00BC12AF"/>
    <w:rsid w:val="00BC3E4E"/>
    <w:rsid w:val="00BC4BB3"/>
    <w:rsid w:val="00BD1487"/>
    <w:rsid w:val="00BD1FB8"/>
    <w:rsid w:val="00BD22CD"/>
    <w:rsid w:val="00BD2E82"/>
    <w:rsid w:val="00BD3B9D"/>
    <w:rsid w:val="00BD46B2"/>
    <w:rsid w:val="00BD6E39"/>
    <w:rsid w:val="00BE0A7B"/>
    <w:rsid w:val="00BE147C"/>
    <w:rsid w:val="00BE1583"/>
    <w:rsid w:val="00BE228C"/>
    <w:rsid w:val="00BE30AF"/>
    <w:rsid w:val="00BE4483"/>
    <w:rsid w:val="00BE522A"/>
    <w:rsid w:val="00BF06F5"/>
    <w:rsid w:val="00BF0CC7"/>
    <w:rsid w:val="00BF131D"/>
    <w:rsid w:val="00BF13CE"/>
    <w:rsid w:val="00BF22F6"/>
    <w:rsid w:val="00BF2F34"/>
    <w:rsid w:val="00BF2FD2"/>
    <w:rsid w:val="00BF359C"/>
    <w:rsid w:val="00BF4CBB"/>
    <w:rsid w:val="00BF504E"/>
    <w:rsid w:val="00BF5CE9"/>
    <w:rsid w:val="00BF6EDE"/>
    <w:rsid w:val="00C007B3"/>
    <w:rsid w:val="00C027E0"/>
    <w:rsid w:val="00C04E93"/>
    <w:rsid w:val="00C05E52"/>
    <w:rsid w:val="00C0648B"/>
    <w:rsid w:val="00C07578"/>
    <w:rsid w:val="00C0766D"/>
    <w:rsid w:val="00C07A26"/>
    <w:rsid w:val="00C10B7B"/>
    <w:rsid w:val="00C12819"/>
    <w:rsid w:val="00C12DA5"/>
    <w:rsid w:val="00C13739"/>
    <w:rsid w:val="00C1559B"/>
    <w:rsid w:val="00C20D89"/>
    <w:rsid w:val="00C2269A"/>
    <w:rsid w:val="00C22C09"/>
    <w:rsid w:val="00C23C8E"/>
    <w:rsid w:val="00C23CA3"/>
    <w:rsid w:val="00C24617"/>
    <w:rsid w:val="00C2481A"/>
    <w:rsid w:val="00C249A0"/>
    <w:rsid w:val="00C26588"/>
    <w:rsid w:val="00C2714F"/>
    <w:rsid w:val="00C31D1C"/>
    <w:rsid w:val="00C32266"/>
    <w:rsid w:val="00C33CCC"/>
    <w:rsid w:val="00C34D16"/>
    <w:rsid w:val="00C369FF"/>
    <w:rsid w:val="00C37653"/>
    <w:rsid w:val="00C41D6E"/>
    <w:rsid w:val="00C441F8"/>
    <w:rsid w:val="00C44F03"/>
    <w:rsid w:val="00C458E8"/>
    <w:rsid w:val="00C45C7D"/>
    <w:rsid w:val="00C45CA1"/>
    <w:rsid w:val="00C45D29"/>
    <w:rsid w:val="00C460E2"/>
    <w:rsid w:val="00C4675C"/>
    <w:rsid w:val="00C47BC3"/>
    <w:rsid w:val="00C50783"/>
    <w:rsid w:val="00C510CD"/>
    <w:rsid w:val="00C51E65"/>
    <w:rsid w:val="00C56030"/>
    <w:rsid w:val="00C56315"/>
    <w:rsid w:val="00C574AE"/>
    <w:rsid w:val="00C60952"/>
    <w:rsid w:val="00C61E22"/>
    <w:rsid w:val="00C62048"/>
    <w:rsid w:val="00C62133"/>
    <w:rsid w:val="00C63867"/>
    <w:rsid w:val="00C640FB"/>
    <w:rsid w:val="00C64149"/>
    <w:rsid w:val="00C66499"/>
    <w:rsid w:val="00C664E2"/>
    <w:rsid w:val="00C70348"/>
    <w:rsid w:val="00C70E1E"/>
    <w:rsid w:val="00C71D1E"/>
    <w:rsid w:val="00C731DF"/>
    <w:rsid w:val="00C739F1"/>
    <w:rsid w:val="00C75C90"/>
    <w:rsid w:val="00C76C9B"/>
    <w:rsid w:val="00C8147C"/>
    <w:rsid w:val="00C81960"/>
    <w:rsid w:val="00C82909"/>
    <w:rsid w:val="00C82AF5"/>
    <w:rsid w:val="00C907C2"/>
    <w:rsid w:val="00C90803"/>
    <w:rsid w:val="00C90F33"/>
    <w:rsid w:val="00C92E79"/>
    <w:rsid w:val="00C93482"/>
    <w:rsid w:val="00C960C9"/>
    <w:rsid w:val="00C96624"/>
    <w:rsid w:val="00C971C8"/>
    <w:rsid w:val="00CA10FA"/>
    <w:rsid w:val="00CA1707"/>
    <w:rsid w:val="00CA304F"/>
    <w:rsid w:val="00CA7179"/>
    <w:rsid w:val="00CA7612"/>
    <w:rsid w:val="00CB0496"/>
    <w:rsid w:val="00CB29BF"/>
    <w:rsid w:val="00CB2D12"/>
    <w:rsid w:val="00CB4A53"/>
    <w:rsid w:val="00CB52B0"/>
    <w:rsid w:val="00CB5404"/>
    <w:rsid w:val="00CB5AC6"/>
    <w:rsid w:val="00CB7BEF"/>
    <w:rsid w:val="00CC2553"/>
    <w:rsid w:val="00CC2C5E"/>
    <w:rsid w:val="00CC47ED"/>
    <w:rsid w:val="00CC633B"/>
    <w:rsid w:val="00CC6608"/>
    <w:rsid w:val="00CD3446"/>
    <w:rsid w:val="00CD3570"/>
    <w:rsid w:val="00CD432E"/>
    <w:rsid w:val="00CD4A03"/>
    <w:rsid w:val="00CD584E"/>
    <w:rsid w:val="00CD7C50"/>
    <w:rsid w:val="00CD7E39"/>
    <w:rsid w:val="00CE297E"/>
    <w:rsid w:val="00CE2A3C"/>
    <w:rsid w:val="00CE2E7A"/>
    <w:rsid w:val="00CE429B"/>
    <w:rsid w:val="00CE50F2"/>
    <w:rsid w:val="00CE5D4C"/>
    <w:rsid w:val="00CE79C5"/>
    <w:rsid w:val="00CE7C97"/>
    <w:rsid w:val="00CF03C8"/>
    <w:rsid w:val="00CF04F6"/>
    <w:rsid w:val="00CF17C1"/>
    <w:rsid w:val="00CF24BB"/>
    <w:rsid w:val="00CF3262"/>
    <w:rsid w:val="00CF3D36"/>
    <w:rsid w:val="00CF4E75"/>
    <w:rsid w:val="00CF6FD2"/>
    <w:rsid w:val="00CF7B53"/>
    <w:rsid w:val="00D005F8"/>
    <w:rsid w:val="00D006C1"/>
    <w:rsid w:val="00D051C1"/>
    <w:rsid w:val="00D0772F"/>
    <w:rsid w:val="00D077B7"/>
    <w:rsid w:val="00D07A5E"/>
    <w:rsid w:val="00D07BB5"/>
    <w:rsid w:val="00D112C6"/>
    <w:rsid w:val="00D12969"/>
    <w:rsid w:val="00D12A67"/>
    <w:rsid w:val="00D13AD2"/>
    <w:rsid w:val="00D13D61"/>
    <w:rsid w:val="00D154E8"/>
    <w:rsid w:val="00D15B13"/>
    <w:rsid w:val="00D16016"/>
    <w:rsid w:val="00D204BC"/>
    <w:rsid w:val="00D20B20"/>
    <w:rsid w:val="00D25C5B"/>
    <w:rsid w:val="00D26B35"/>
    <w:rsid w:val="00D26C03"/>
    <w:rsid w:val="00D27419"/>
    <w:rsid w:val="00D31084"/>
    <w:rsid w:val="00D40ABE"/>
    <w:rsid w:val="00D40C31"/>
    <w:rsid w:val="00D40EC1"/>
    <w:rsid w:val="00D42831"/>
    <w:rsid w:val="00D44BE4"/>
    <w:rsid w:val="00D47801"/>
    <w:rsid w:val="00D50C06"/>
    <w:rsid w:val="00D51507"/>
    <w:rsid w:val="00D51845"/>
    <w:rsid w:val="00D53074"/>
    <w:rsid w:val="00D538BE"/>
    <w:rsid w:val="00D56320"/>
    <w:rsid w:val="00D56BD8"/>
    <w:rsid w:val="00D56DD0"/>
    <w:rsid w:val="00D57219"/>
    <w:rsid w:val="00D60F38"/>
    <w:rsid w:val="00D62970"/>
    <w:rsid w:val="00D635A5"/>
    <w:rsid w:val="00D65223"/>
    <w:rsid w:val="00D6556C"/>
    <w:rsid w:val="00D655DC"/>
    <w:rsid w:val="00D661AE"/>
    <w:rsid w:val="00D67F39"/>
    <w:rsid w:val="00D70403"/>
    <w:rsid w:val="00D724EB"/>
    <w:rsid w:val="00D73D59"/>
    <w:rsid w:val="00D752FF"/>
    <w:rsid w:val="00D753ED"/>
    <w:rsid w:val="00D75C12"/>
    <w:rsid w:val="00D75C71"/>
    <w:rsid w:val="00D77387"/>
    <w:rsid w:val="00D77B28"/>
    <w:rsid w:val="00D80235"/>
    <w:rsid w:val="00D80291"/>
    <w:rsid w:val="00D81159"/>
    <w:rsid w:val="00D83290"/>
    <w:rsid w:val="00D834BF"/>
    <w:rsid w:val="00D85A8F"/>
    <w:rsid w:val="00D9021E"/>
    <w:rsid w:val="00D903D6"/>
    <w:rsid w:val="00D908A1"/>
    <w:rsid w:val="00D91C4E"/>
    <w:rsid w:val="00D9400D"/>
    <w:rsid w:val="00D94FDE"/>
    <w:rsid w:val="00D972A4"/>
    <w:rsid w:val="00D9792A"/>
    <w:rsid w:val="00DA33D0"/>
    <w:rsid w:val="00DA3F7C"/>
    <w:rsid w:val="00DA4F0D"/>
    <w:rsid w:val="00DA55DC"/>
    <w:rsid w:val="00DA66C9"/>
    <w:rsid w:val="00DA6E8E"/>
    <w:rsid w:val="00DA77DA"/>
    <w:rsid w:val="00DA7F84"/>
    <w:rsid w:val="00DB1B10"/>
    <w:rsid w:val="00DB21F5"/>
    <w:rsid w:val="00DB2313"/>
    <w:rsid w:val="00DB2644"/>
    <w:rsid w:val="00DB47E5"/>
    <w:rsid w:val="00DB4DB5"/>
    <w:rsid w:val="00DC1CC9"/>
    <w:rsid w:val="00DC249F"/>
    <w:rsid w:val="00DC24EF"/>
    <w:rsid w:val="00DC271B"/>
    <w:rsid w:val="00DC3D6A"/>
    <w:rsid w:val="00DC3F42"/>
    <w:rsid w:val="00DC41F3"/>
    <w:rsid w:val="00DC5000"/>
    <w:rsid w:val="00DC551C"/>
    <w:rsid w:val="00DD093A"/>
    <w:rsid w:val="00DD3A4A"/>
    <w:rsid w:val="00DD3DA7"/>
    <w:rsid w:val="00DD5AC1"/>
    <w:rsid w:val="00DD6D58"/>
    <w:rsid w:val="00DE117C"/>
    <w:rsid w:val="00DE12D7"/>
    <w:rsid w:val="00DE18B8"/>
    <w:rsid w:val="00DE1F94"/>
    <w:rsid w:val="00DE2891"/>
    <w:rsid w:val="00DE35D9"/>
    <w:rsid w:val="00DE5537"/>
    <w:rsid w:val="00DE6425"/>
    <w:rsid w:val="00DE7128"/>
    <w:rsid w:val="00DF1D54"/>
    <w:rsid w:val="00DF22F6"/>
    <w:rsid w:val="00DF42B0"/>
    <w:rsid w:val="00DF4ACD"/>
    <w:rsid w:val="00DF585F"/>
    <w:rsid w:val="00DF5A7C"/>
    <w:rsid w:val="00DF7FB4"/>
    <w:rsid w:val="00E01D4C"/>
    <w:rsid w:val="00E02128"/>
    <w:rsid w:val="00E021E7"/>
    <w:rsid w:val="00E03CE0"/>
    <w:rsid w:val="00E04848"/>
    <w:rsid w:val="00E04A45"/>
    <w:rsid w:val="00E04D81"/>
    <w:rsid w:val="00E0523F"/>
    <w:rsid w:val="00E0713A"/>
    <w:rsid w:val="00E07636"/>
    <w:rsid w:val="00E10D8D"/>
    <w:rsid w:val="00E11BE1"/>
    <w:rsid w:val="00E1467B"/>
    <w:rsid w:val="00E15CB0"/>
    <w:rsid w:val="00E174DF"/>
    <w:rsid w:val="00E20BCE"/>
    <w:rsid w:val="00E2176D"/>
    <w:rsid w:val="00E21B4F"/>
    <w:rsid w:val="00E21D18"/>
    <w:rsid w:val="00E22304"/>
    <w:rsid w:val="00E2299F"/>
    <w:rsid w:val="00E2436D"/>
    <w:rsid w:val="00E24D1F"/>
    <w:rsid w:val="00E266F7"/>
    <w:rsid w:val="00E273F3"/>
    <w:rsid w:val="00E30A97"/>
    <w:rsid w:val="00E30D7E"/>
    <w:rsid w:val="00E345EB"/>
    <w:rsid w:val="00E360AE"/>
    <w:rsid w:val="00E36A77"/>
    <w:rsid w:val="00E3777B"/>
    <w:rsid w:val="00E40D66"/>
    <w:rsid w:val="00E42A45"/>
    <w:rsid w:val="00E466E4"/>
    <w:rsid w:val="00E4674A"/>
    <w:rsid w:val="00E469BB"/>
    <w:rsid w:val="00E46AE9"/>
    <w:rsid w:val="00E46CA3"/>
    <w:rsid w:val="00E46E27"/>
    <w:rsid w:val="00E50403"/>
    <w:rsid w:val="00E534E1"/>
    <w:rsid w:val="00E54B55"/>
    <w:rsid w:val="00E572B4"/>
    <w:rsid w:val="00E57731"/>
    <w:rsid w:val="00E57C22"/>
    <w:rsid w:val="00E61BB0"/>
    <w:rsid w:val="00E63FB8"/>
    <w:rsid w:val="00E652EC"/>
    <w:rsid w:val="00E65D35"/>
    <w:rsid w:val="00E673E5"/>
    <w:rsid w:val="00E70FC6"/>
    <w:rsid w:val="00E7144E"/>
    <w:rsid w:val="00E7228C"/>
    <w:rsid w:val="00E72394"/>
    <w:rsid w:val="00E72AD0"/>
    <w:rsid w:val="00E72F26"/>
    <w:rsid w:val="00E7346A"/>
    <w:rsid w:val="00E73860"/>
    <w:rsid w:val="00E74729"/>
    <w:rsid w:val="00E756D7"/>
    <w:rsid w:val="00E7652D"/>
    <w:rsid w:val="00E76F37"/>
    <w:rsid w:val="00E77A7E"/>
    <w:rsid w:val="00E80211"/>
    <w:rsid w:val="00E84FD9"/>
    <w:rsid w:val="00E8520A"/>
    <w:rsid w:val="00E8658D"/>
    <w:rsid w:val="00E90C04"/>
    <w:rsid w:val="00E93647"/>
    <w:rsid w:val="00E94765"/>
    <w:rsid w:val="00E94A1E"/>
    <w:rsid w:val="00E94B60"/>
    <w:rsid w:val="00E958C6"/>
    <w:rsid w:val="00E96D8A"/>
    <w:rsid w:val="00E97843"/>
    <w:rsid w:val="00E97F84"/>
    <w:rsid w:val="00E97FB7"/>
    <w:rsid w:val="00EA0728"/>
    <w:rsid w:val="00EA0804"/>
    <w:rsid w:val="00EA0D33"/>
    <w:rsid w:val="00EA144A"/>
    <w:rsid w:val="00EA2D18"/>
    <w:rsid w:val="00EA4351"/>
    <w:rsid w:val="00EA721E"/>
    <w:rsid w:val="00EA77B5"/>
    <w:rsid w:val="00EB1A65"/>
    <w:rsid w:val="00EB4228"/>
    <w:rsid w:val="00EB4DFF"/>
    <w:rsid w:val="00EB5156"/>
    <w:rsid w:val="00EB6342"/>
    <w:rsid w:val="00EC1B41"/>
    <w:rsid w:val="00EC6168"/>
    <w:rsid w:val="00EC6DAF"/>
    <w:rsid w:val="00EC79DD"/>
    <w:rsid w:val="00ED02F3"/>
    <w:rsid w:val="00ED3217"/>
    <w:rsid w:val="00ED46C7"/>
    <w:rsid w:val="00ED5CE5"/>
    <w:rsid w:val="00ED7C24"/>
    <w:rsid w:val="00ED7D08"/>
    <w:rsid w:val="00EE3F35"/>
    <w:rsid w:val="00EE3F60"/>
    <w:rsid w:val="00EE6926"/>
    <w:rsid w:val="00EF0395"/>
    <w:rsid w:val="00EF14B6"/>
    <w:rsid w:val="00EF1E01"/>
    <w:rsid w:val="00EF34E4"/>
    <w:rsid w:val="00EF5088"/>
    <w:rsid w:val="00EF6525"/>
    <w:rsid w:val="00EF7B95"/>
    <w:rsid w:val="00F0215B"/>
    <w:rsid w:val="00F02873"/>
    <w:rsid w:val="00F03E38"/>
    <w:rsid w:val="00F048D3"/>
    <w:rsid w:val="00F051EA"/>
    <w:rsid w:val="00F057D2"/>
    <w:rsid w:val="00F05F5F"/>
    <w:rsid w:val="00F06B32"/>
    <w:rsid w:val="00F0753D"/>
    <w:rsid w:val="00F1161A"/>
    <w:rsid w:val="00F12D82"/>
    <w:rsid w:val="00F13069"/>
    <w:rsid w:val="00F1459A"/>
    <w:rsid w:val="00F15BA2"/>
    <w:rsid w:val="00F17F75"/>
    <w:rsid w:val="00F210B7"/>
    <w:rsid w:val="00F22A6C"/>
    <w:rsid w:val="00F24FAF"/>
    <w:rsid w:val="00F25FEF"/>
    <w:rsid w:val="00F26069"/>
    <w:rsid w:val="00F26A47"/>
    <w:rsid w:val="00F32159"/>
    <w:rsid w:val="00F321AB"/>
    <w:rsid w:val="00F33AE9"/>
    <w:rsid w:val="00F35385"/>
    <w:rsid w:val="00F36DF1"/>
    <w:rsid w:val="00F4186C"/>
    <w:rsid w:val="00F41AFC"/>
    <w:rsid w:val="00F42381"/>
    <w:rsid w:val="00F426AD"/>
    <w:rsid w:val="00F43002"/>
    <w:rsid w:val="00F44477"/>
    <w:rsid w:val="00F45523"/>
    <w:rsid w:val="00F47EED"/>
    <w:rsid w:val="00F50992"/>
    <w:rsid w:val="00F5140F"/>
    <w:rsid w:val="00F51E38"/>
    <w:rsid w:val="00F543ED"/>
    <w:rsid w:val="00F54474"/>
    <w:rsid w:val="00F6461B"/>
    <w:rsid w:val="00F64AD5"/>
    <w:rsid w:val="00F67531"/>
    <w:rsid w:val="00F675F3"/>
    <w:rsid w:val="00F67953"/>
    <w:rsid w:val="00F70012"/>
    <w:rsid w:val="00F7105F"/>
    <w:rsid w:val="00F71DAC"/>
    <w:rsid w:val="00F722D5"/>
    <w:rsid w:val="00F72D3B"/>
    <w:rsid w:val="00F72F56"/>
    <w:rsid w:val="00F731DD"/>
    <w:rsid w:val="00F7327D"/>
    <w:rsid w:val="00F73904"/>
    <w:rsid w:val="00F73A76"/>
    <w:rsid w:val="00F73F1A"/>
    <w:rsid w:val="00F742CE"/>
    <w:rsid w:val="00F750AC"/>
    <w:rsid w:val="00F751D4"/>
    <w:rsid w:val="00F75997"/>
    <w:rsid w:val="00F75E20"/>
    <w:rsid w:val="00F763CE"/>
    <w:rsid w:val="00F76A94"/>
    <w:rsid w:val="00F777C0"/>
    <w:rsid w:val="00F7788A"/>
    <w:rsid w:val="00F85EF2"/>
    <w:rsid w:val="00F860EB"/>
    <w:rsid w:val="00F86FF9"/>
    <w:rsid w:val="00F905B0"/>
    <w:rsid w:val="00F927CA"/>
    <w:rsid w:val="00F9406F"/>
    <w:rsid w:val="00F94B27"/>
    <w:rsid w:val="00F94C5C"/>
    <w:rsid w:val="00F94E72"/>
    <w:rsid w:val="00FA0227"/>
    <w:rsid w:val="00FA407A"/>
    <w:rsid w:val="00FA4765"/>
    <w:rsid w:val="00FA484D"/>
    <w:rsid w:val="00FB1433"/>
    <w:rsid w:val="00FB442B"/>
    <w:rsid w:val="00FB4903"/>
    <w:rsid w:val="00FB5141"/>
    <w:rsid w:val="00FB7ADA"/>
    <w:rsid w:val="00FC27DE"/>
    <w:rsid w:val="00FC47ED"/>
    <w:rsid w:val="00FC4819"/>
    <w:rsid w:val="00FC52BF"/>
    <w:rsid w:val="00FC5AED"/>
    <w:rsid w:val="00FC661F"/>
    <w:rsid w:val="00FC6B57"/>
    <w:rsid w:val="00FC7A09"/>
    <w:rsid w:val="00FC7DC1"/>
    <w:rsid w:val="00FD0266"/>
    <w:rsid w:val="00FD1077"/>
    <w:rsid w:val="00FD108D"/>
    <w:rsid w:val="00FD2DB0"/>
    <w:rsid w:val="00FD3753"/>
    <w:rsid w:val="00FD405F"/>
    <w:rsid w:val="00FD5503"/>
    <w:rsid w:val="00FE0103"/>
    <w:rsid w:val="00FE20F5"/>
    <w:rsid w:val="00FE3398"/>
    <w:rsid w:val="00FE3968"/>
    <w:rsid w:val="00FE5225"/>
    <w:rsid w:val="00FE5C28"/>
    <w:rsid w:val="00FE60DD"/>
    <w:rsid w:val="00FE6B1A"/>
    <w:rsid w:val="00FE760B"/>
    <w:rsid w:val="00FF083A"/>
    <w:rsid w:val="00FF49AA"/>
    <w:rsid w:val="00FF5B09"/>
    <w:rsid w:val="00FF71CF"/>
    <w:rsid w:val="00FF7A41"/>
    <w:rsid w:val="02DFA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BEED7"/>
  <w15:chartTrackingRefBased/>
  <w15:docId w15:val="{B8BE6248-6421-43EA-A51E-AEC7D6BB7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170"/>
    <w:rPr>
      <w:rFonts w:ascii="Segoe UI" w:hAnsi="Segoe UI"/>
      <w:sz w:val="24"/>
    </w:rPr>
  </w:style>
  <w:style w:type="paragraph" w:styleId="Heading1">
    <w:name w:val="heading 1"/>
    <w:basedOn w:val="Normal"/>
    <w:next w:val="Normal"/>
    <w:link w:val="Heading1Char"/>
    <w:uiPriority w:val="9"/>
    <w:qFormat/>
    <w:rsid w:val="00C0648B"/>
    <w:pPr>
      <w:keepNext/>
      <w:keepLines/>
      <w:spacing w:before="240" w:after="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autoRedefine/>
    <w:uiPriority w:val="9"/>
    <w:unhideWhenUsed/>
    <w:qFormat/>
    <w:rsid w:val="00780EBA"/>
    <w:pPr>
      <w:keepNext/>
      <w:keepLines/>
      <w:spacing w:before="40" w:after="0"/>
      <w:outlineLvl w:val="1"/>
    </w:pPr>
    <w:rPr>
      <w:rFonts w:eastAsiaTheme="majorEastAsia" w:cstheme="majorBidi"/>
      <w:b/>
      <w:color w:val="2E74B5" w:themeColor="accent1" w:themeShade="BF"/>
      <w:sz w:val="28"/>
      <w:szCs w:val="28"/>
    </w:rPr>
  </w:style>
  <w:style w:type="paragraph" w:styleId="Heading3">
    <w:name w:val="heading 3"/>
    <w:basedOn w:val="Normal"/>
    <w:next w:val="Normal"/>
    <w:link w:val="Heading3Char"/>
    <w:autoRedefine/>
    <w:uiPriority w:val="9"/>
    <w:unhideWhenUsed/>
    <w:qFormat/>
    <w:rsid w:val="00625782"/>
    <w:pPr>
      <w:keepNext/>
      <w:keepLines/>
      <w:spacing w:before="40" w:after="0"/>
      <w:outlineLvl w:val="2"/>
    </w:pPr>
    <w:rPr>
      <w:rFonts w:ascii="Segoe UI Light" w:eastAsiaTheme="majorEastAsia" w:hAnsi="Segoe UI Light" w:cstheme="majorBidi"/>
      <w:color w:val="1F4D78" w:themeColor="accent1" w:themeShade="7F"/>
      <w:sz w:val="28"/>
      <w:szCs w:val="28"/>
    </w:rPr>
  </w:style>
  <w:style w:type="paragraph" w:styleId="Heading4">
    <w:name w:val="heading 4"/>
    <w:basedOn w:val="Normal"/>
    <w:next w:val="Normal"/>
    <w:link w:val="Heading4Char"/>
    <w:uiPriority w:val="9"/>
    <w:unhideWhenUsed/>
    <w:qFormat/>
    <w:rsid w:val="001A04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5170"/>
    <w:pPr>
      <w:spacing w:after="0" w:line="240" w:lineRule="auto"/>
    </w:pPr>
    <w:rPr>
      <w:rFonts w:ascii="Segoe UI" w:hAnsi="Segoe UI"/>
      <w:sz w:val="24"/>
    </w:rPr>
  </w:style>
  <w:style w:type="character" w:customStyle="1" w:styleId="Heading1Char">
    <w:name w:val="Heading 1 Char"/>
    <w:basedOn w:val="DefaultParagraphFont"/>
    <w:link w:val="Heading1"/>
    <w:uiPriority w:val="9"/>
    <w:rsid w:val="00C0648B"/>
    <w:rPr>
      <w:rFonts w:ascii="Segoe UI" w:eastAsiaTheme="majorEastAsia" w:hAnsi="Segoe UI" w:cstheme="majorBidi"/>
      <w:b/>
      <w:color w:val="2E74B5" w:themeColor="accent1" w:themeShade="BF"/>
      <w:sz w:val="32"/>
      <w:szCs w:val="32"/>
    </w:rPr>
  </w:style>
  <w:style w:type="paragraph" w:styleId="TOCHeading">
    <w:name w:val="TOC Heading"/>
    <w:basedOn w:val="Heading1"/>
    <w:next w:val="Normal"/>
    <w:uiPriority w:val="39"/>
    <w:unhideWhenUsed/>
    <w:qFormat/>
    <w:rsid w:val="009057A2"/>
    <w:pPr>
      <w:outlineLvl w:val="9"/>
    </w:pPr>
  </w:style>
  <w:style w:type="paragraph" w:styleId="Header">
    <w:name w:val="header"/>
    <w:basedOn w:val="Normal"/>
    <w:link w:val="HeaderChar"/>
    <w:uiPriority w:val="99"/>
    <w:unhideWhenUsed/>
    <w:rsid w:val="002B47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769"/>
  </w:style>
  <w:style w:type="paragraph" w:styleId="Footer">
    <w:name w:val="footer"/>
    <w:basedOn w:val="Normal"/>
    <w:link w:val="FooterChar"/>
    <w:uiPriority w:val="99"/>
    <w:unhideWhenUsed/>
    <w:rsid w:val="002B47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769"/>
  </w:style>
  <w:style w:type="character" w:customStyle="1" w:styleId="NoSpacingChar">
    <w:name w:val="No Spacing Char"/>
    <w:basedOn w:val="DefaultParagraphFont"/>
    <w:link w:val="NoSpacing"/>
    <w:uiPriority w:val="1"/>
    <w:rsid w:val="00205170"/>
    <w:rPr>
      <w:rFonts w:ascii="Segoe UI" w:hAnsi="Segoe UI"/>
      <w:sz w:val="24"/>
    </w:rPr>
  </w:style>
  <w:style w:type="paragraph" w:styleId="TOC2">
    <w:name w:val="toc 2"/>
    <w:basedOn w:val="Normal"/>
    <w:next w:val="Normal"/>
    <w:autoRedefine/>
    <w:uiPriority w:val="39"/>
    <w:unhideWhenUsed/>
    <w:rsid w:val="00762B06"/>
    <w:pPr>
      <w:spacing w:after="100"/>
      <w:ind w:left="220"/>
    </w:pPr>
  </w:style>
  <w:style w:type="paragraph" w:styleId="TOC1">
    <w:name w:val="toc 1"/>
    <w:basedOn w:val="Normal"/>
    <w:next w:val="Normal"/>
    <w:autoRedefine/>
    <w:uiPriority w:val="39"/>
    <w:unhideWhenUsed/>
    <w:rsid w:val="00312ED9"/>
    <w:pPr>
      <w:spacing w:after="100"/>
    </w:pPr>
  </w:style>
  <w:style w:type="character" w:styleId="Hyperlink">
    <w:name w:val="Hyperlink"/>
    <w:basedOn w:val="DefaultParagraphFont"/>
    <w:uiPriority w:val="99"/>
    <w:unhideWhenUsed/>
    <w:rsid w:val="00762B06"/>
    <w:rPr>
      <w:color w:val="0563C1" w:themeColor="hyperlink"/>
      <w:u w:val="single"/>
    </w:rPr>
  </w:style>
  <w:style w:type="paragraph" w:styleId="Caption">
    <w:name w:val="caption"/>
    <w:basedOn w:val="Normal"/>
    <w:next w:val="Normal"/>
    <w:uiPriority w:val="35"/>
    <w:unhideWhenUsed/>
    <w:qFormat/>
    <w:rsid w:val="00B95E3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32D88"/>
    <w:rPr>
      <w:color w:val="954F72" w:themeColor="followedHyperlink"/>
      <w:u w:val="single"/>
    </w:rPr>
  </w:style>
  <w:style w:type="paragraph" w:styleId="ListParagraph">
    <w:name w:val="List Paragraph"/>
    <w:basedOn w:val="Normal"/>
    <w:uiPriority w:val="34"/>
    <w:qFormat/>
    <w:rsid w:val="00F12D82"/>
    <w:pPr>
      <w:spacing w:after="0" w:line="240" w:lineRule="auto"/>
      <w:ind w:left="720"/>
      <w:contextualSpacing/>
    </w:pPr>
    <w:rPr>
      <w:rFonts w:ascii="Arial" w:eastAsia="Times New Roman" w:hAnsi="Arial" w:cs="Times New Roman"/>
      <w:sz w:val="20"/>
      <w:szCs w:val="24"/>
    </w:rPr>
  </w:style>
  <w:style w:type="character" w:styleId="CommentReference">
    <w:name w:val="annotation reference"/>
    <w:basedOn w:val="DefaultParagraphFont"/>
    <w:uiPriority w:val="99"/>
    <w:semiHidden/>
    <w:unhideWhenUsed/>
    <w:rsid w:val="007D17B6"/>
    <w:rPr>
      <w:sz w:val="16"/>
      <w:szCs w:val="16"/>
    </w:rPr>
  </w:style>
  <w:style w:type="paragraph" w:styleId="CommentText">
    <w:name w:val="annotation text"/>
    <w:basedOn w:val="Normal"/>
    <w:link w:val="CommentTextChar"/>
    <w:uiPriority w:val="99"/>
    <w:unhideWhenUsed/>
    <w:rsid w:val="007D17B6"/>
    <w:pPr>
      <w:spacing w:line="240" w:lineRule="auto"/>
    </w:pPr>
    <w:rPr>
      <w:sz w:val="20"/>
      <w:szCs w:val="20"/>
    </w:rPr>
  </w:style>
  <w:style w:type="character" w:customStyle="1" w:styleId="CommentTextChar">
    <w:name w:val="Comment Text Char"/>
    <w:basedOn w:val="DefaultParagraphFont"/>
    <w:link w:val="CommentText"/>
    <w:uiPriority w:val="99"/>
    <w:rsid w:val="007D17B6"/>
    <w:rPr>
      <w:sz w:val="20"/>
      <w:szCs w:val="20"/>
    </w:rPr>
  </w:style>
  <w:style w:type="paragraph" w:styleId="CommentSubject">
    <w:name w:val="annotation subject"/>
    <w:basedOn w:val="CommentText"/>
    <w:next w:val="CommentText"/>
    <w:link w:val="CommentSubjectChar"/>
    <w:uiPriority w:val="99"/>
    <w:semiHidden/>
    <w:unhideWhenUsed/>
    <w:rsid w:val="007D17B6"/>
    <w:rPr>
      <w:b/>
      <w:bCs/>
    </w:rPr>
  </w:style>
  <w:style w:type="character" w:customStyle="1" w:styleId="CommentSubjectChar">
    <w:name w:val="Comment Subject Char"/>
    <w:basedOn w:val="CommentTextChar"/>
    <w:link w:val="CommentSubject"/>
    <w:uiPriority w:val="99"/>
    <w:semiHidden/>
    <w:rsid w:val="007D17B6"/>
    <w:rPr>
      <w:b/>
      <w:bCs/>
      <w:sz w:val="20"/>
      <w:szCs w:val="20"/>
    </w:rPr>
  </w:style>
  <w:style w:type="paragraph" w:styleId="BalloonText">
    <w:name w:val="Balloon Text"/>
    <w:basedOn w:val="Normal"/>
    <w:link w:val="BalloonTextChar"/>
    <w:uiPriority w:val="99"/>
    <w:semiHidden/>
    <w:unhideWhenUsed/>
    <w:rsid w:val="007D17B6"/>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7D17B6"/>
    <w:rPr>
      <w:rFonts w:ascii="Segoe UI" w:hAnsi="Segoe UI" w:cs="Segoe UI"/>
      <w:sz w:val="18"/>
      <w:szCs w:val="18"/>
    </w:rPr>
  </w:style>
  <w:style w:type="table" w:styleId="TableGrid">
    <w:name w:val="Table Grid"/>
    <w:basedOn w:val="TableNormal"/>
    <w:uiPriority w:val="39"/>
    <w:rsid w:val="00B83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310C5"/>
    <w:rPr>
      <w:color w:val="808080"/>
      <w:shd w:val="clear" w:color="auto" w:fill="E6E6E6"/>
    </w:rPr>
  </w:style>
  <w:style w:type="paragraph" w:styleId="NormalWeb">
    <w:name w:val="Normal (Web)"/>
    <w:basedOn w:val="Normal"/>
    <w:uiPriority w:val="99"/>
    <w:semiHidden/>
    <w:unhideWhenUsed/>
    <w:rsid w:val="006C3212"/>
    <w:pPr>
      <w:spacing w:before="100" w:beforeAutospacing="1" w:after="100" w:afterAutospacing="1" w:line="240" w:lineRule="auto"/>
    </w:pPr>
    <w:rPr>
      <w:rFonts w:ascii="Times New Roman" w:eastAsia="Times New Roman" w:hAnsi="Times New Roman" w:cs="Times New Roman"/>
      <w:szCs w:val="24"/>
    </w:rPr>
  </w:style>
  <w:style w:type="paragraph" w:styleId="Revision">
    <w:name w:val="Revision"/>
    <w:hidden/>
    <w:uiPriority w:val="99"/>
    <w:semiHidden/>
    <w:rsid w:val="004F327C"/>
    <w:pPr>
      <w:spacing w:after="0" w:line="240" w:lineRule="auto"/>
    </w:pPr>
  </w:style>
  <w:style w:type="paragraph" w:styleId="Quote">
    <w:name w:val="Quote"/>
    <w:basedOn w:val="Normal"/>
    <w:next w:val="Normal"/>
    <w:link w:val="QuoteChar"/>
    <w:uiPriority w:val="29"/>
    <w:qFormat/>
    <w:rsid w:val="00C6095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60952"/>
    <w:rPr>
      <w:i/>
      <w:iCs/>
      <w:color w:val="404040" w:themeColor="text1" w:themeTint="BF"/>
    </w:rPr>
  </w:style>
  <w:style w:type="character" w:customStyle="1" w:styleId="Heading2Char">
    <w:name w:val="Heading 2 Char"/>
    <w:basedOn w:val="DefaultParagraphFont"/>
    <w:link w:val="Heading2"/>
    <w:uiPriority w:val="9"/>
    <w:rsid w:val="00780EBA"/>
    <w:rPr>
      <w:rFonts w:ascii="Segoe UI" w:eastAsiaTheme="majorEastAsia" w:hAnsi="Segoe UI" w:cstheme="majorBidi"/>
      <w:b/>
      <w:color w:val="2E74B5" w:themeColor="accent1" w:themeShade="BF"/>
      <w:sz w:val="28"/>
      <w:szCs w:val="28"/>
    </w:rPr>
  </w:style>
  <w:style w:type="character" w:customStyle="1" w:styleId="Heading3Char">
    <w:name w:val="Heading 3 Char"/>
    <w:basedOn w:val="DefaultParagraphFont"/>
    <w:link w:val="Heading3"/>
    <w:uiPriority w:val="9"/>
    <w:rsid w:val="00625782"/>
    <w:rPr>
      <w:rFonts w:ascii="Segoe UI Light" w:eastAsiaTheme="majorEastAsia" w:hAnsi="Segoe UI Light" w:cstheme="majorBidi"/>
      <w:color w:val="1F4D78" w:themeColor="accent1" w:themeShade="7F"/>
      <w:sz w:val="28"/>
      <w:szCs w:val="28"/>
    </w:rPr>
  </w:style>
  <w:style w:type="character" w:customStyle="1" w:styleId="Heading4Char">
    <w:name w:val="Heading 4 Char"/>
    <w:basedOn w:val="DefaultParagraphFont"/>
    <w:link w:val="Heading4"/>
    <w:uiPriority w:val="9"/>
    <w:rsid w:val="001A0468"/>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8127F1"/>
    <w:pPr>
      <w:spacing w:after="100"/>
      <w:ind w:left="480"/>
    </w:pPr>
  </w:style>
  <w:style w:type="character" w:styleId="Strong">
    <w:name w:val="Strong"/>
    <w:basedOn w:val="DefaultParagraphFont"/>
    <w:uiPriority w:val="22"/>
    <w:qFormat/>
    <w:rsid w:val="00906D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47372">
      <w:bodyDiv w:val="1"/>
      <w:marLeft w:val="0"/>
      <w:marRight w:val="0"/>
      <w:marTop w:val="0"/>
      <w:marBottom w:val="0"/>
      <w:divBdr>
        <w:top w:val="none" w:sz="0" w:space="0" w:color="auto"/>
        <w:left w:val="none" w:sz="0" w:space="0" w:color="auto"/>
        <w:bottom w:val="none" w:sz="0" w:space="0" w:color="auto"/>
        <w:right w:val="none" w:sz="0" w:space="0" w:color="auto"/>
      </w:divBdr>
    </w:div>
    <w:div w:id="153957078">
      <w:bodyDiv w:val="1"/>
      <w:marLeft w:val="0"/>
      <w:marRight w:val="0"/>
      <w:marTop w:val="0"/>
      <w:marBottom w:val="0"/>
      <w:divBdr>
        <w:top w:val="none" w:sz="0" w:space="0" w:color="auto"/>
        <w:left w:val="none" w:sz="0" w:space="0" w:color="auto"/>
        <w:bottom w:val="none" w:sz="0" w:space="0" w:color="auto"/>
        <w:right w:val="none" w:sz="0" w:space="0" w:color="auto"/>
      </w:divBdr>
    </w:div>
    <w:div w:id="242225487">
      <w:bodyDiv w:val="1"/>
      <w:marLeft w:val="0"/>
      <w:marRight w:val="0"/>
      <w:marTop w:val="0"/>
      <w:marBottom w:val="0"/>
      <w:divBdr>
        <w:top w:val="none" w:sz="0" w:space="0" w:color="auto"/>
        <w:left w:val="none" w:sz="0" w:space="0" w:color="auto"/>
        <w:bottom w:val="none" w:sz="0" w:space="0" w:color="auto"/>
        <w:right w:val="none" w:sz="0" w:space="0" w:color="auto"/>
      </w:divBdr>
    </w:div>
    <w:div w:id="314921667">
      <w:bodyDiv w:val="1"/>
      <w:marLeft w:val="0"/>
      <w:marRight w:val="0"/>
      <w:marTop w:val="0"/>
      <w:marBottom w:val="0"/>
      <w:divBdr>
        <w:top w:val="none" w:sz="0" w:space="0" w:color="auto"/>
        <w:left w:val="none" w:sz="0" w:space="0" w:color="auto"/>
        <w:bottom w:val="none" w:sz="0" w:space="0" w:color="auto"/>
        <w:right w:val="none" w:sz="0" w:space="0" w:color="auto"/>
      </w:divBdr>
    </w:div>
    <w:div w:id="623970950">
      <w:bodyDiv w:val="1"/>
      <w:marLeft w:val="0"/>
      <w:marRight w:val="0"/>
      <w:marTop w:val="0"/>
      <w:marBottom w:val="0"/>
      <w:divBdr>
        <w:top w:val="none" w:sz="0" w:space="0" w:color="auto"/>
        <w:left w:val="none" w:sz="0" w:space="0" w:color="auto"/>
        <w:bottom w:val="none" w:sz="0" w:space="0" w:color="auto"/>
        <w:right w:val="none" w:sz="0" w:space="0" w:color="auto"/>
      </w:divBdr>
    </w:div>
    <w:div w:id="635641097">
      <w:bodyDiv w:val="1"/>
      <w:marLeft w:val="0"/>
      <w:marRight w:val="0"/>
      <w:marTop w:val="0"/>
      <w:marBottom w:val="0"/>
      <w:divBdr>
        <w:top w:val="none" w:sz="0" w:space="0" w:color="auto"/>
        <w:left w:val="none" w:sz="0" w:space="0" w:color="auto"/>
        <w:bottom w:val="none" w:sz="0" w:space="0" w:color="auto"/>
        <w:right w:val="none" w:sz="0" w:space="0" w:color="auto"/>
      </w:divBdr>
    </w:div>
    <w:div w:id="702754276">
      <w:bodyDiv w:val="1"/>
      <w:marLeft w:val="0"/>
      <w:marRight w:val="0"/>
      <w:marTop w:val="0"/>
      <w:marBottom w:val="0"/>
      <w:divBdr>
        <w:top w:val="none" w:sz="0" w:space="0" w:color="auto"/>
        <w:left w:val="none" w:sz="0" w:space="0" w:color="auto"/>
        <w:bottom w:val="none" w:sz="0" w:space="0" w:color="auto"/>
        <w:right w:val="none" w:sz="0" w:space="0" w:color="auto"/>
      </w:divBdr>
    </w:div>
    <w:div w:id="764769977">
      <w:bodyDiv w:val="1"/>
      <w:marLeft w:val="0"/>
      <w:marRight w:val="0"/>
      <w:marTop w:val="0"/>
      <w:marBottom w:val="0"/>
      <w:divBdr>
        <w:top w:val="none" w:sz="0" w:space="0" w:color="auto"/>
        <w:left w:val="none" w:sz="0" w:space="0" w:color="auto"/>
        <w:bottom w:val="none" w:sz="0" w:space="0" w:color="auto"/>
        <w:right w:val="none" w:sz="0" w:space="0" w:color="auto"/>
      </w:divBdr>
    </w:div>
    <w:div w:id="1164933241">
      <w:bodyDiv w:val="1"/>
      <w:marLeft w:val="0"/>
      <w:marRight w:val="0"/>
      <w:marTop w:val="0"/>
      <w:marBottom w:val="0"/>
      <w:divBdr>
        <w:top w:val="none" w:sz="0" w:space="0" w:color="auto"/>
        <w:left w:val="none" w:sz="0" w:space="0" w:color="auto"/>
        <w:bottom w:val="none" w:sz="0" w:space="0" w:color="auto"/>
        <w:right w:val="none" w:sz="0" w:space="0" w:color="auto"/>
      </w:divBdr>
    </w:div>
    <w:div w:id="1199471047">
      <w:bodyDiv w:val="1"/>
      <w:marLeft w:val="0"/>
      <w:marRight w:val="0"/>
      <w:marTop w:val="0"/>
      <w:marBottom w:val="0"/>
      <w:divBdr>
        <w:top w:val="none" w:sz="0" w:space="0" w:color="auto"/>
        <w:left w:val="none" w:sz="0" w:space="0" w:color="auto"/>
        <w:bottom w:val="none" w:sz="0" w:space="0" w:color="auto"/>
        <w:right w:val="none" w:sz="0" w:space="0" w:color="auto"/>
      </w:divBdr>
    </w:div>
    <w:div w:id="1233389304">
      <w:bodyDiv w:val="1"/>
      <w:marLeft w:val="0"/>
      <w:marRight w:val="0"/>
      <w:marTop w:val="0"/>
      <w:marBottom w:val="0"/>
      <w:divBdr>
        <w:top w:val="none" w:sz="0" w:space="0" w:color="auto"/>
        <w:left w:val="none" w:sz="0" w:space="0" w:color="auto"/>
        <w:bottom w:val="none" w:sz="0" w:space="0" w:color="auto"/>
        <w:right w:val="none" w:sz="0" w:space="0" w:color="auto"/>
      </w:divBdr>
    </w:div>
    <w:div w:id="1298605340">
      <w:bodyDiv w:val="1"/>
      <w:marLeft w:val="0"/>
      <w:marRight w:val="0"/>
      <w:marTop w:val="0"/>
      <w:marBottom w:val="0"/>
      <w:divBdr>
        <w:top w:val="none" w:sz="0" w:space="0" w:color="auto"/>
        <w:left w:val="none" w:sz="0" w:space="0" w:color="auto"/>
        <w:bottom w:val="none" w:sz="0" w:space="0" w:color="auto"/>
        <w:right w:val="none" w:sz="0" w:space="0" w:color="auto"/>
      </w:divBdr>
    </w:div>
    <w:div w:id="1606691741">
      <w:bodyDiv w:val="1"/>
      <w:marLeft w:val="0"/>
      <w:marRight w:val="0"/>
      <w:marTop w:val="0"/>
      <w:marBottom w:val="0"/>
      <w:divBdr>
        <w:top w:val="none" w:sz="0" w:space="0" w:color="auto"/>
        <w:left w:val="none" w:sz="0" w:space="0" w:color="auto"/>
        <w:bottom w:val="none" w:sz="0" w:space="0" w:color="auto"/>
        <w:right w:val="none" w:sz="0" w:space="0" w:color="auto"/>
      </w:divBdr>
    </w:div>
    <w:div w:id="1760324695">
      <w:bodyDiv w:val="1"/>
      <w:marLeft w:val="0"/>
      <w:marRight w:val="0"/>
      <w:marTop w:val="0"/>
      <w:marBottom w:val="0"/>
      <w:divBdr>
        <w:top w:val="none" w:sz="0" w:space="0" w:color="auto"/>
        <w:left w:val="none" w:sz="0" w:space="0" w:color="auto"/>
        <w:bottom w:val="none" w:sz="0" w:space="0" w:color="auto"/>
        <w:right w:val="none" w:sz="0" w:space="0" w:color="auto"/>
      </w:divBdr>
    </w:div>
    <w:div w:id="1799913326">
      <w:bodyDiv w:val="1"/>
      <w:marLeft w:val="0"/>
      <w:marRight w:val="0"/>
      <w:marTop w:val="0"/>
      <w:marBottom w:val="0"/>
      <w:divBdr>
        <w:top w:val="none" w:sz="0" w:space="0" w:color="auto"/>
        <w:left w:val="none" w:sz="0" w:space="0" w:color="auto"/>
        <w:bottom w:val="none" w:sz="0" w:space="0" w:color="auto"/>
        <w:right w:val="none" w:sz="0" w:space="0" w:color="auto"/>
      </w:divBdr>
      <w:divsChild>
        <w:div w:id="2062747217">
          <w:marLeft w:val="0"/>
          <w:marRight w:val="0"/>
          <w:marTop w:val="0"/>
          <w:marBottom w:val="0"/>
          <w:divBdr>
            <w:top w:val="none" w:sz="0" w:space="0" w:color="auto"/>
            <w:left w:val="none" w:sz="0" w:space="0" w:color="auto"/>
            <w:bottom w:val="none" w:sz="0" w:space="0" w:color="auto"/>
            <w:right w:val="none" w:sz="0" w:space="0" w:color="auto"/>
          </w:divBdr>
        </w:div>
      </w:divsChild>
    </w:div>
    <w:div w:id="182434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docs.microsoft.com/en-us/azure/devops/project/navigation/preview-features?view=azure-devops&amp;tabs=new-account-enabled"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OneDrive%20-%20Neal%20Analytics%20LLC\Internal%20projects\Documentation\the%20TITLE%20of%20the%20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Steps &amp; detailed guide to use Azure DevOps Dashboard</Abstract>
  <CompanyAddress/>
  <CompanyPhone/>
  <CompanyFax/>
  <CompanyEmail>Updated: 2021-12-02</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2C9CF20E4A8E743B29E48BEFA274264" ma:contentTypeVersion="8" ma:contentTypeDescription="Create a new document." ma:contentTypeScope="" ma:versionID="5528394f3cefb756dcdefc56dc443caa">
  <xsd:schema xmlns:xsd="http://www.w3.org/2001/XMLSchema" xmlns:xs="http://www.w3.org/2001/XMLSchema" xmlns:p="http://schemas.microsoft.com/office/2006/metadata/properties" xmlns:ns2="6cce35ee-5f51-4223-993b-b5c680be6e21" targetNamespace="http://schemas.microsoft.com/office/2006/metadata/properties" ma:root="true" ma:fieldsID="ba18a24260bf7f089f5194e23fe1a980" ns2:_="">
    <xsd:import namespace="6cce35ee-5f51-4223-993b-b5c680be6e2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ce35ee-5f51-4223-993b-b5c680be6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A21FD-95A0-4E56-A130-F8468FADCF04}">
  <ds:schemaRefs>
    <ds:schemaRef ds:uri="http://schemas.microsoft.com/sharepoint/v3/contenttype/forms"/>
  </ds:schemaRefs>
</ds:datastoreItem>
</file>

<file path=customXml/itemProps3.xml><?xml version="1.0" encoding="utf-8"?>
<ds:datastoreItem xmlns:ds="http://schemas.openxmlformats.org/officeDocument/2006/customXml" ds:itemID="{727BD813-CD08-40AA-AD37-F9AE7E1277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ce35ee-5f51-4223-993b-b5c680be6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CF9FC4-AC8D-4A71-B20B-91776577397C}">
  <ds:schemaRefs>
    <ds:schemaRef ds:uri="http://schemas.openxmlformats.org/officeDocument/2006/bibliography"/>
  </ds:schemaRefs>
</ds:datastoreItem>
</file>

<file path=customXml/itemProps5.xml><?xml version="1.0" encoding="utf-8"?>
<ds:datastoreItem xmlns:ds="http://schemas.openxmlformats.org/officeDocument/2006/customXml" ds:itemID="{2FE8BD79-67F6-4DB5-9D80-C78E53CC3540}">
  <ds:schemaRefs>
    <ds:schemaRef ds:uri="http://schemas.microsoft.com/office/2006/documentManagement/types"/>
    <ds:schemaRef ds:uri="http://purl.org/dc/terms/"/>
    <ds:schemaRef ds:uri="6cce35ee-5f51-4223-993b-b5c680be6e21"/>
    <ds:schemaRef ds:uri="http://purl.org/dc/elements/1.1/"/>
    <ds:schemaRef ds:uri="http://schemas.openxmlformats.org/package/2006/metadata/core-properties"/>
    <ds:schemaRef ds:uri="http://www.w3.org/XML/1998/namespace"/>
    <ds:schemaRef ds:uri="http://schemas.microsoft.com/office/infopath/2007/PartnerControl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the TITLE of the PROJECT</Template>
  <TotalTime>11</TotalTime>
  <Pages>13</Pages>
  <Words>814</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Weir GROUP POWER BI
usage METRICS template</vt:lpstr>
    </vt:vector>
  </TitlesOfParts>
  <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Devops Analytics Dashboard</dc:title>
  <dc:subject>User Guide</dc:subject>
  <dc:creator>Ryan Dickinson</dc:creator>
  <cp:keywords/>
  <dc:description/>
  <cp:lastModifiedBy>Helly Thakkar</cp:lastModifiedBy>
  <cp:revision>5</cp:revision>
  <dcterms:created xsi:type="dcterms:W3CDTF">2022-02-22T19:18:00Z</dcterms:created>
  <dcterms:modified xsi:type="dcterms:W3CDTF">2022-02-22T19:43:00Z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0x010100A2C9CF20E4A8E743B29E48BEFA274264</vt:lpwstr>
  </property>
</Properties>
</file>